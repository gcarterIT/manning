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D89C3" w14:textId="77777777" w:rsidR="00920518" w:rsidRDefault="00920518" w:rsidP="00920518">
      <w:pPr>
        <w:rPr>
          <w:b/>
          <w:bCs/>
          <w:color w:val="0000FF"/>
        </w:rPr>
      </w:pPr>
    </w:p>
    <w:p w14:paraId="2F251B07" w14:textId="77777777" w:rsidR="00920518" w:rsidRDefault="00920518" w:rsidP="00920518">
      <w:pPr>
        <w:rPr>
          <w:b/>
          <w:bCs/>
          <w:color w:val="0000FF"/>
        </w:rPr>
      </w:pPr>
    </w:p>
    <w:p w14:paraId="743F2521" w14:textId="7E8AD548" w:rsidR="00920518" w:rsidRPr="00044D94" w:rsidRDefault="00920518" w:rsidP="00920518">
      <w:pPr>
        <w:rPr>
          <w:b/>
          <w:bCs/>
          <w:color w:val="0000FF"/>
        </w:rPr>
      </w:pPr>
      <w:r w:rsidRPr="00044D94">
        <w:rPr>
          <w:b/>
          <w:bCs/>
          <w:color w:val="0000FF"/>
        </w:rPr>
        <w:t xml:space="preserve">1, What do you do and what is your technical background? </w:t>
      </w:r>
    </w:p>
    <w:p w14:paraId="35804C43" w14:textId="08226AA7" w:rsidR="00920518" w:rsidRPr="000D5AE8" w:rsidRDefault="00920518" w:rsidP="00920518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7793006"/>
      <w:r w:rsidRPr="000D5AE8">
        <w:rPr>
          <w:rFonts w:ascii="Times New Roman" w:eastAsia="Times New Roman" w:hAnsi="Times New Roman" w:cs="Times New Roman"/>
          <w:sz w:val="28"/>
          <w:szCs w:val="28"/>
        </w:rPr>
        <w:t xml:space="preserve">I’m </w:t>
      </w:r>
      <w:r w:rsidR="006158CC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0D5AE8">
        <w:rPr>
          <w:rFonts w:ascii="Times New Roman" w:eastAsia="Times New Roman" w:hAnsi="Times New Roman" w:cs="Times New Roman"/>
          <w:sz w:val="28"/>
          <w:szCs w:val="28"/>
        </w:rPr>
        <w:t xml:space="preserve">retired </w:t>
      </w:r>
      <w:r w:rsidR="006158CC">
        <w:rPr>
          <w:rFonts w:ascii="Times New Roman" w:eastAsia="Times New Roman" w:hAnsi="Times New Roman" w:cs="Times New Roman"/>
          <w:sz w:val="28"/>
          <w:szCs w:val="28"/>
        </w:rPr>
        <w:t xml:space="preserve">data analyst </w:t>
      </w:r>
      <w:r w:rsidRPr="000D5AE8">
        <w:rPr>
          <w:rFonts w:ascii="Times New Roman" w:eastAsia="Times New Roman" w:hAnsi="Times New Roman" w:cs="Times New Roman"/>
          <w:sz w:val="28"/>
          <w:szCs w:val="28"/>
        </w:rPr>
        <w:t>and describe my technical background as follows (in reverse chronological order):</w:t>
      </w:r>
    </w:p>
    <w:p w14:paraId="15FA8820" w14:textId="77777777" w:rsidR="00920518" w:rsidRPr="000D5AE8" w:rsidRDefault="00920518" w:rsidP="009205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8 years as a data analyst in government (health care and business development services) extensively using SQL, SharePoint and Salesforce.</w:t>
      </w:r>
    </w:p>
    <w:p w14:paraId="4744E8AD" w14:textId="77777777" w:rsidR="00920518" w:rsidRPr="000D5AE8" w:rsidRDefault="00920518" w:rsidP="009205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8 years in the mortgage industry supporting a financial application using SQL and Java.</w:t>
      </w:r>
    </w:p>
    <w:p w14:paraId="399EFF67" w14:textId="77777777" w:rsidR="00920518" w:rsidRPr="000D5AE8" w:rsidRDefault="00920518" w:rsidP="009205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23 years’ experience as an accountant (CPA) in municipal accounting where spreadsheets were the major tool for accounting analysis.</w:t>
      </w:r>
    </w:p>
    <w:p w14:paraId="23B8E1FE" w14:textId="7EE5C3F3" w:rsidR="00920518" w:rsidRPr="000D5AE8" w:rsidRDefault="00920518" w:rsidP="00920518">
      <w:pPr>
        <w:rPr>
          <w:rFonts w:ascii="Times New Roman" w:eastAsia="Times New Roman" w:hAnsi="Times New Roman" w:cs="Times New Roman"/>
          <w:sz w:val="24"/>
          <w:szCs w:val="24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 xml:space="preserve">Also, I attained Master’s Degrees in both computer science </w:t>
      </w:r>
      <w:r w:rsidR="006158CC"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 w:rsidRPr="000D5AE8">
        <w:rPr>
          <w:rFonts w:ascii="Times New Roman" w:eastAsia="Times New Roman" w:hAnsi="Times New Roman" w:cs="Times New Roman"/>
          <w:sz w:val="28"/>
          <w:szCs w:val="28"/>
        </w:rPr>
        <w:t>data analytics, completing complex projects requiring substantial utilization of SQL, Python, R, Tableau, and Excel.</w:t>
      </w:r>
    </w:p>
    <w:bookmarkEnd w:id="0"/>
    <w:p w14:paraId="06C2A35F" w14:textId="5CE646A0" w:rsidR="00920518" w:rsidRDefault="00920518" w:rsidP="00920518">
      <w:pPr>
        <w:rPr>
          <w:b/>
          <w:bCs/>
          <w:color w:val="0000FF"/>
        </w:rPr>
      </w:pPr>
      <w:r w:rsidRPr="00044D94">
        <w:rPr>
          <w:b/>
          <w:bCs/>
          <w:color w:val="0000FF"/>
        </w:rPr>
        <w:t xml:space="preserve"> </w:t>
      </w:r>
    </w:p>
    <w:p w14:paraId="5F7852F4" w14:textId="77777777" w:rsidR="00270BB8" w:rsidRDefault="00270BB8" w:rsidP="00270BB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B00">
        <w:rPr>
          <w:rFonts w:ascii="Times New Roman" w:eastAsia="Times New Roman" w:hAnsi="Times New Roman" w:cs="Times New Roman"/>
          <w:b/>
          <w:bCs/>
          <w:sz w:val="36"/>
          <w:szCs w:val="36"/>
        </w:rPr>
        <w:t>3k. Do you recommend any improvements to the Table of Contents?</w:t>
      </w:r>
    </w:p>
    <w:p w14:paraId="26134351" w14:textId="77777777" w:rsidR="00270BB8" w:rsidRPr="002D18C8" w:rsidRDefault="00270BB8" w:rsidP="00270BB8">
      <w:pPr>
        <w:rPr>
          <w:rFonts w:ascii="Times New Roman" w:eastAsia="Times New Roman" w:hAnsi="Times New Roman" w:cs="Times New Roman"/>
          <w:color w:val="4B17F1"/>
          <w:sz w:val="28"/>
          <w:szCs w:val="28"/>
        </w:rPr>
      </w:pPr>
      <w:bookmarkStart w:id="1" w:name="_Hlk157795606"/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No, but I would include </w:t>
      </w:r>
    </w:p>
    <w:p w14:paraId="4C0A4AC0" w14:textId="77777777" w:rsidR="00270BB8" w:rsidRPr="002D18C8" w:rsidRDefault="00270BB8" w:rsidP="00270BB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4B17F1"/>
          <w:sz w:val="28"/>
          <w:szCs w:val="28"/>
        </w:rPr>
      </w:pP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>an index (</w:t>
      </w:r>
      <w:r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for </w:t>
      </w: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quick chapter/lookup) </w:t>
      </w:r>
    </w:p>
    <w:p w14:paraId="41E276CD" w14:textId="77777777" w:rsidR="00270BB8" w:rsidRPr="002D18C8" w:rsidRDefault="00270BB8" w:rsidP="00270BB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4B17F1"/>
          <w:sz w:val="28"/>
          <w:szCs w:val="28"/>
        </w:rPr>
      </w:pP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>a glossary (</w:t>
      </w:r>
      <w:r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for </w:t>
      </w: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>quick definition lookup)</w:t>
      </w:r>
    </w:p>
    <w:p w14:paraId="27F46227" w14:textId="77777777" w:rsidR="00270BB8" w:rsidRPr="002D18C8" w:rsidRDefault="00270BB8" w:rsidP="00270BB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4B17F1"/>
          <w:sz w:val="28"/>
          <w:szCs w:val="28"/>
        </w:rPr>
      </w:pP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>a Reference section (</w:t>
      </w:r>
      <w:r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URLs, book titles, etc., for </w:t>
      </w:r>
      <w:r w:rsidRPr="002D18C8">
        <w:rPr>
          <w:rFonts w:ascii="Times New Roman" w:eastAsia="Times New Roman" w:hAnsi="Times New Roman" w:cs="Times New Roman"/>
          <w:color w:val="4B17F1"/>
          <w:sz w:val="28"/>
          <w:szCs w:val="28"/>
        </w:rPr>
        <w:t xml:space="preserve">further topic exploration) </w:t>
      </w:r>
    </w:p>
    <w:p w14:paraId="6566372D" w14:textId="77777777" w:rsidR="00270BB8" w:rsidRDefault="00270BB8" w:rsidP="00270BB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bookmarkEnd w:id="1"/>
    <w:p w14:paraId="7DC36845" w14:textId="77777777" w:rsidR="00DA5D70" w:rsidRDefault="00DA5D70" w:rsidP="00DA5D7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B00">
        <w:rPr>
          <w:rFonts w:ascii="Times New Roman" w:eastAsia="Times New Roman" w:hAnsi="Times New Roman" w:cs="Times New Roman"/>
          <w:b/>
          <w:bCs/>
          <w:sz w:val="36"/>
          <w:szCs w:val="36"/>
        </w:rPr>
        <w:t>3r. How much value is there in this book compared to free online resources?</w:t>
      </w:r>
    </w:p>
    <w:p w14:paraId="21E8017B" w14:textId="77777777" w:rsidR="00C9209B" w:rsidRPr="00375E63" w:rsidRDefault="00C9209B" w:rsidP="00C9209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75E63">
        <w:rPr>
          <w:rFonts w:ascii="Times New Roman" w:eastAsia="Times New Roman" w:hAnsi="Times New Roman" w:cs="Times New Roman"/>
          <w:sz w:val="24"/>
          <w:szCs w:val="24"/>
        </w:rPr>
        <w:t xml:space="preserve">All of the </w:t>
      </w:r>
      <w:r>
        <w:rPr>
          <w:rFonts w:ascii="Times New Roman" w:eastAsia="Times New Roman" w:hAnsi="Times New Roman" w:cs="Times New Roman"/>
          <w:sz w:val="24"/>
          <w:szCs w:val="24"/>
        </w:rPr>
        <w:t>detectors</w:t>
      </w:r>
      <w:r w:rsidRPr="00375E63">
        <w:rPr>
          <w:rFonts w:ascii="Times New Roman" w:eastAsia="Times New Roman" w:hAnsi="Times New Roman" w:cs="Times New Roman"/>
          <w:sz w:val="24"/>
          <w:szCs w:val="24"/>
        </w:rPr>
        <w:t xml:space="preserve"> covered in this book are probably covered in several online resources, but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different contexts. </w:t>
      </w:r>
      <w:r w:rsidRPr="00375E63">
        <w:rPr>
          <w:rFonts w:ascii="Times New Roman" w:eastAsia="Times New Roman" w:hAnsi="Times New Roman" w:cs="Times New Roman"/>
          <w:sz w:val="24"/>
          <w:szCs w:val="24"/>
        </w:rPr>
        <w:t xml:space="preserve">A person would need to collect several online articles/posts to cover all the </w:t>
      </w:r>
      <w:r>
        <w:rPr>
          <w:rFonts w:ascii="Times New Roman" w:eastAsia="Times New Roman" w:hAnsi="Times New Roman" w:cs="Times New Roman"/>
          <w:sz w:val="24"/>
          <w:szCs w:val="24"/>
        </w:rPr>
        <w:t>outlier detectors</w:t>
      </w:r>
      <w:r w:rsidRPr="00375E63">
        <w:rPr>
          <w:rFonts w:ascii="Times New Roman" w:eastAsia="Times New Roman" w:hAnsi="Times New Roman" w:cs="Times New Roman"/>
          <w:sz w:val="24"/>
          <w:szCs w:val="24"/>
        </w:rPr>
        <w:t xml:space="preserve"> covered by this single book. This book is a good comprehensive resource that could be supplemented by online resources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a reader wanted to dig deeper.</w:t>
      </w:r>
    </w:p>
    <w:p w14:paraId="15EA3071" w14:textId="54511F7D" w:rsidR="00270BB8" w:rsidRDefault="00270BB8" w:rsidP="00920518">
      <w:pPr>
        <w:rPr>
          <w:b/>
          <w:bCs/>
          <w:color w:val="0000FF"/>
        </w:rPr>
      </w:pPr>
    </w:p>
    <w:p w14:paraId="4731E057" w14:textId="77777777" w:rsidR="00270BB8" w:rsidRDefault="00270BB8" w:rsidP="00920518">
      <w:pPr>
        <w:rPr>
          <w:b/>
          <w:bCs/>
          <w:color w:val="0000FF"/>
        </w:rPr>
      </w:pPr>
    </w:p>
    <w:p w14:paraId="1248BF70" w14:textId="77777777" w:rsidR="000B6FF8" w:rsidRPr="000B6FF8" w:rsidRDefault="000B6FF8" w:rsidP="00920518">
      <w:pPr>
        <w:rPr>
          <w:b/>
          <w:bCs/>
          <w:color w:val="0070C0"/>
        </w:rPr>
      </w:pPr>
      <w:r w:rsidRPr="000B6FF8">
        <w:rPr>
          <w:b/>
          <w:bCs/>
          <w:color w:val="0070C0"/>
        </w:rPr>
        <w:t xml:space="preserve">5b. What other topics would you like to see books published on? </w:t>
      </w:r>
    </w:p>
    <w:p w14:paraId="689C858C" w14:textId="77777777" w:rsidR="000B6FF8" w:rsidRDefault="000B6FF8" w:rsidP="00920518">
      <w:bookmarkStart w:id="2" w:name="_Hlk146717576"/>
      <w:r>
        <w:t xml:space="preserve">Web scraping (R, Python) </w:t>
      </w:r>
    </w:p>
    <w:p w14:paraId="686C50C8" w14:textId="77777777" w:rsidR="000B6FF8" w:rsidRDefault="000B6FF8" w:rsidP="00920518">
      <w:r>
        <w:t xml:space="preserve">Geospatial analytics (R, Python) </w:t>
      </w:r>
    </w:p>
    <w:p w14:paraId="28E0854C" w14:textId="57BC288B" w:rsidR="000B6FF8" w:rsidRDefault="000B6FF8" w:rsidP="00920518">
      <w:pPr>
        <w:rPr>
          <w:b/>
          <w:bCs/>
          <w:color w:val="0000FF"/>
        </w:rPr>
      </w:pPr>
      <w:r>
        <w:t>Feature Engineering (R, Python)</w:t>
      </w:r>
    </w:p>
    <w:p w14:paraId="3B1D16D1" w14:textId="33B16ABB" w:rsidR="004438D6" w:rsidRDefault="000B6FF8">
      <w:r>
        <w:lastRenderedPageBreak/>
        <w:t>Prompt Engineering</w:t>
      </w:r>
    </w:p>
    <w:p w14:paraId="385863A6" w14:textId="79B3F3BE" w:rsidR="00F551C8" w:rsidRDefault="00F551C8">
      <w:r>
        <w:t>Using ChatGPT API (R, Python)</w:t>
      </w:r>
      <w:bookmarkEnd w:id="2"/>
    </w:p>
    <w:p w14:paraId="079AC972" w14:textId="582ED2FC" w:rsidR="00B60270" w:rsidRDefault="00B60270"/>
    <w:p w14:paraId="1760ECB5" w14:textId="7C65A974" w:rsidR="00B60270" w:rsidRDefault="00B60270"/>
    <w:p w14:paraId="449A56EE" w14:textId="77777777" w:rsidR="00B60270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5C6B8" w14:textId="77777777" w:rsidR="00B60270" w:rsidRPr="00744302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43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16 </w:t>
      </w:r>
      <w:r w:rsidRPr="007443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Does this book use the most recent version of the technologies it covers? Are new ones coming soon? </w:t>
      </w:r>
    </w:p>
    <w:p w14:paraId="28A56E04" w14:textId="77777777" w:rsidR="00B60270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7A5BF4" w14:textId="77777777" w:rsidR="00B60270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run the code in the book I used </w:t>
      </w:r>
    </w:p>
    <w:p w14:paraId="0A268AF1" w14:textId="77777777" w:rsidR="00B60270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Microsoft Windows Pro (</w:t>
      </w:r>
      <w:r w:rsidRPr="00744302">
        <w:rPr>
          <w:rFonts w:ascii="Times New Roman" w:eastAsia="Times New Roman" w:hAnsi="Times New Roman" w:cs="Times New Roman"/>
          <w:sz w:val="24"/>
          <w:szCs w:val="24"/>
        </w:rPr>
        <w:t>Version: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4302">
        <w:rPr>
          <w:rFonts w:ascii="Times New Roman" w:eastAsia="Times New Roman" w:hAnsi="Times New Roman" w:cs="Times New Roman"/>
          <w:sz w:val="24"/>
          <w:szCs w:val="24"/>
        </w:rPr>
        <w:t>10.0.22621 N/A Build 22621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ACF73A" w14:textId="77777777" w:rsidR="00B60270" w:rsidRPr="00744302" w:rsidRDefault="00B60270" w:rsidP="00B60270">
      <w:pPr>
        <w:pStyle w:val="HTMLPreformatted"/>
      </w:pPr>
      <w:r>
        <w:rPr>
          <w:rFonts w:ascii="Times New Roman" w:hAnsi="Times New Roman" w:cs="Times New Roman"/>
          <w:sz w:val="24"/>
          <w:szCs w:val="24"/>
        </w:rPr>
        <w:t xml:space="preserve">Python </w:t>
      </w:r>
      <w:r w:rsidRPr="00744302">
        <w:t xml:space="preserve">3.9.13 </w:t>
      </w:r>
    </w:p>
    <w:p w14:paraId="1D951DFA" w14:textId="77777777" w:rsidR="00B60270" w:rsidRPr="00744302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Jupyter notebook server </w:t>
      </w:r>
      <w:r>
        <w:rPr>
          <w:b/>
          <w:bCs/>
        </w:rPr>
        <w:t>6.4.12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ABB23E" w14:textId="77777777" w:rsidR="00B60270" w:rsidRDefault="00B60270" w:rsidP="00B602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C6B768" w14:textId="77777777" w:rsidR="00B60270" w:rsidRDefault="00B60270" w:rsidP="00B60270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  <w:b/>
          <w:bCs/>
          <w:color w:val="204A87"/>
        </w:rPr>
        <w:t>import</w:t>
      </w:r>
      <w:r>
        <w:rPr>
          <w:rStyle w:val="HTMLCode"/>
        </w:rPr>
        <w:t xml:space="preserve"> </w:t>
      </w:r>
      <w:r>
        <w:rPr>
          <w:rStyle w:val="HTMLCode"/>
          <w:color w:val="000000"/>
        </w:rPr>
        <w:t>sys</w:t>
      </w:r>
    </w:p>
    <w:p w14:paraId="5676C498" w14:textId="77777777" w:rsidR="00B60270" w:rsidRDefault="00B60270" w:rsidP="00B60270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  <w:b/>
          <w:bCs/>
          <w:color w:val="204A87"/>
        </w:rPr>
        <w:t>print</w:t>
      </w:r>
      <w:r>
        <w:rPr>
          <w:rStyle w:val="HTMLCode"/>
          <w:b/>
          <w:bCs/>
          <w:color w:val="000000"/>
        </w:rPr>
        <w:t>(</w:t>
      </w:r>
      <w:proofErr w:type="spellStart"/>
      <w:proofErr w:type="gramStart"/>
      <w:r>
        <w:rPr>
          <w:rStyle w:val="HTMLCode"/>
          <w:color w:val="000000"/>
        </w:rPr>
        <w:t>sys</w:t>
      </w:r>
      <w:r>
        <w:rPr>
          <w:rStyle w:val="HTMLCode"/>
          <w:b/>
          <w:bCs/>
          <w:color w:val="CE5C00"/>
        </w:rPr>
        <w:t>.</w:t>
      </w:r>
      <w:r>
        <w:rPr>
          <w:rStyle w:val="HTMLCode"/>
          <w:color w:val="000000"/>
        </w:rPr>
        <w:t>version</w:t>
      </w:r>
      <w:proofErr w:type="spellEnd"/>
      <w:proofErr w:type="gramEnd"/>
      <w:r>
        <w:rPr>
          <w:rStyle w:val="HTMLCode"/>
          <w:b/>
          <w:bCs/>
          <w:color w:val="000000"/>
        </w:rPr>
        <w:t>)</w:t>
      </w:r>
    </w:p>
    <w:p w14:paraId="6322AED7" w14:textId="77777777" w:rsidR="00B60270" w:rsidRDefault="00B60270"/>
    <w:sectPr w:rsidR="00B60270" w:rsidSect="00BF0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3EA2D" w14:textId="77777777" w:rsidR="00AE1AED" w:rsidRDefault="00AE1AED" w:rsidP="00B65B4A">
      <w:pPr>
        <w:spacing w:after="0" w:line="240" w:lineRule="auto"/>
      </w:pPr>
      <w:r>
        <w:separator/>
      </w:r>
    </w:p>
  </w:endnote>
  <w:endnote w:type="continuationSeparator" w:id="0">
    <w:p w14:paraId="57037DE7" w14:textId="77777777" w:rsidR="00AE1AED" w:rsidRDefault="00AE1AED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594DA" w14:textId="77777777" w:rsidR="00C9209B" w:rsidRDefault="00C920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533B152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0518">
              <w:rPr>
                <w:b/>
                <w:bCs/>
                <w:noProof/>
                <w:sz w:val="24"/>
                <w:szCs w:val="24"/>
              </w:rPr>
              <w:t>Document2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264A1E" w14:textId="77777777" w:rsidR="00B65B4A" w:rsidRDefault="00B65B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B7749" w14:textId="77777777" w:rsidR="00C9209B" w:rsidRDefault="00C920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410F2" w14:textId="77777777" w:rsidR="00AE1AED" w:rsidRDefault="00AE1AED" w:rsidP="00B65B4A">
      <w:pPr>
        <w:spacing w:after="0" w:line="240" w:lineRule="auto"/>
      </w:pPr>
      <w:r>
        <w:separator/>
      </w:r>
    </w:p>
  </w:footnote>
  <w:footnote w:type="continuationSeparator" w:id="0">
    <w:p w14:paraId="233D2894" w14:textId="77777777" w:rsidR="00AE1AED" w:rsidRDefault="00AE1AED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85826" w14:textId="77777777" w:rsidR="00C9209B" w:rsidRDefault="00C920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9F113" w14:textId="1F93C31A" w:rsidR="00B65B4A" w:rsidRDefault="00920518">
    <w:pPr>
      <w:pStyle w:val="Header"/>
    </w:pPr>
    <w:r>
      <w:t>9/23/23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9C196" w14:textId="77777777" w:rsidR="00C9209B" w:rsidRDefault="00C920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157"/>
    <w:multiLevelType w:val="hybridMultilevel"/>
    <w:tmpl w:val="F4642A4A"/>
    <w:lvl w:ilvl="0" w:tplc="61CC5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18"/>
    <w:rsid w:val="000B6FF8"/>
    <w:rsid w:val="00270BB8"/>
    <w:rsid w:val="00306304"/>
    <w:rsid w:val="003A06A6"/>
    <w:rsid w:val="004067F5"/>
    <w:rsid w:val="004438D6"/>
    <w:rsid w:val="004D4435"/>
    <w:rsid w:val="006158CC"/>
    <w:rsid w:val="006F70C7"/>
    <w:rsid w:val="00920518"/>
    <w:rsid w:val="00A36D94"/>
    <w:rsid w:val="00AE1AED"/>
    <w:rsid w:val="00B60270"/>
    <w:rsid w:val="00B65B4A"/>
    <w:rsid w:val="00BC511B"/>
    <w:rsid w:val="00BF0D34"/>
    <w:rsid w:val="00C9209B"/>
    <w:rsid w:val="00DA5D70"/>
    <w:rsid w:val="00EE4FD3"/>
    <w:rsid w:val="00F175D0"/>
    <w:rsid w:val="00F5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97D58"/>
  <w15:chartTrackingRefBased/>
  <w15:docId w15:val="{C69C4FE9-3C91-4828-A940-57BA8BF8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paragraph" w:styleId="ListParagraph">
    <w:name w:val="List Paragraph"/>
    <w:basedOn w:val="Normal"/>
    <w:uiPriority w:val="34"/>
    <w:qFormat/>
    <w:rsid w:val="0092051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2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0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1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15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6</cp:revision>
  <dcterms:created xsi:type="dcterms:W3CDTF">2023-09-23T17:35:00Z</dcterms:created>
  <dcterms:modified xsi:type="dcterms:W3CDTF">2024-02-03T14:50:00Z</dcterms:modified>
</cp:coreProperties>
</file>