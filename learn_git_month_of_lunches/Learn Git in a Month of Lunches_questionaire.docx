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A26D8" w14:textId="25014ECF" w:rsidR="00983AEF" w:rsidRPr="002E3274" w:rsidRDefault="00983AEF" w:rsidP="002E3274"/>
    <w:sectPr w:rsidR="00983AEF" w:rsidRPr="002E3274" w:rsidSect="00BF0D34">
      <w:headerReference w:type="default" r:id="rId8"/>
      <w:footerReference w:type="default" r:id="rId9"/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385B6" w14:textId="77777777" w:rsidR="003574A7" w:rsidRDefault="003574A7" w:rsidP="00B65B4A">
      <w:pPr>
        <w:spacing w:after="0" w:line="240" w:lineRule="auto"/>
      </w:pPr>
      <w:r>
        <w:separator/>
      </w:r>
    </w:p>
  </w:endnote>
  <w:endnote w:type="continuationSeparator" w:id="0">
    <w:p w14:paraId="2344A990" w14:textId="77777777" w:rsidR="003574A7" w:rsidRDefault="003574A7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5FFFA49" w14:textId="5F57AE81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3220C">
              <w:rPr>
                <w:b/>
                <w:bCs/>
                <w:noProof/>
                <w:sz w:val="24"/>
                <w:szCs w:val="24"/>
              </w:rPr>
              <w:t>Learn Git in a Month of Lunches_questionaire.docx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31C079" w14:textId="77777777" w:rsidR="00B65B4A" w:rsidRDefault="00B65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19F8C" w14:textId="77777777" w:rsidR="003574A7" w:rsidRDefault="003574A7" w:rsidP="00B65B4A">
      <w:pPr>
        <w:spacing w:after="0" w:line="240" w:lineRule="auto"/>
      </w:pPr>
      <w:r>
        <w:separator/>
      </w:r>
    </w:p>
  </w:footnote>
  <w:footnote w:type="continuationSeparator" w:id="0">
    <w:p w14:paraId="4ACCAB27" w14:textId="77777777" w:rsidR="003574A7" w:rsidRDefault="003574A7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99E53" w14:textId="77777777" w:rsidR="00B65B4A" w:rsidRDefault="00B65B4A">
    <w:pPr>
      <w:pStyle w:val="Header"/>
    </w:pPr>
    <w:r>
      <w:tab/>
    </w:r>
    <w:r>
      <w:tab/>
      <w:t>6/5/2023 2:39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65157"/>
    <w:multiLevelType w:val="hybridMultilevel"/>
    <w:tmpl w:val="F4642A4A"/>
    <w:lvl w:ilvl="0" w:tplc="61CC5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8182B"/>
    <w:multiLevelType w:val="hybridMultilevel"/>
    <w:tmpl w:val="26DC1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A5FF0"/>
    <w:multiLevelType w:val="hybridMultilevel"/>
    <w:tmpl w:val="4B22EE34"/>
    <w:lvl w:ilvl="0" w:tplc="A3C2FA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4B17F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85C51"/>
    <w:multiLevelType w:val="hybridMultilevel"/>
    <w:tmpl w:val="782A4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E47D1"/>
    <w:multiLevelType w:val="hybridMultilevel"/>
    <w:tmpl w:val="A18E42C6"/>
    <w:lvl w:ilvl="0" w:tplc="3580C4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4B17F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FA6425"/>
    <w:multiLevelType w:val="hybridMultilevel"/>
    <w:tmpl w:val="5F164E0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C1"/>
    <w:rsid w:val="00004F7A"/>
    <w:rsid w:val="00056042"/>
    <w:rsid w:val="000A6FCC"/>
    <w:rsid w:val="000C44EE"/>
    <w:rsid w:val="001015D6"/>
    <w:rsid w:val="00133CA0"/>
    <w:rsid w:val="001434A7"/>
    <w:rsid w:val="00161E7C"/>
    <w:rsid w:val="002253B8"/>
    <w:rsid w:val="00241042"/>
    <w:rsid w:val="002A2C45"/>
    <w:rsid w:val="002D18C8"/>
    <w:rsid w:val="002E3274"/>
    <w:rsid w:val="0033319F"/>
    <w:rsid w:val="003574A7"/>
    <w:rsid w:val="003765BF"/>
    <w:rsid w:val="00377991"/>
    <w:rsid w:val="003E37C8"/>
    <w:rsid w:val="003E6DA7"/>
    <w:rsid w:val="0040140E"/>
    <w:rsid w:val="004067F5"/>
    <w:rsid w:val="004438D6"/>
    <w:rsid w:val="0047048B"/>
    <w:rsid w:val="004A6028"/>
    <w:rsid w:val="004D4435"/>
    <w:rsid w:val="00520160"/>
    <w:rsid w:val="00521CCA"/>
    <w:rsid w:val="00544657"/>
    <w:rsid w:val="00584AA2"/>
    <w:rsid w:val="005D457E"/>
    <w:rsid w:val="00664CED"/>
    <w:rsid w:val="006A3418"/>
    <w:rsid w:val="006C0621"/>
    <w:rsid w:val="006C6205"/>
    <w:rsid w:val="0070111B"/>
    <w:rsid w:val="00711EC1"/>
    <w:rsid w:val="0074331A"/>
    <w:rsid w:val="00745C07"/>
    <w:rsid w:val="0075271E"/>
    <w:rsid w:val="00795E7A"/>
    <w:rsid w:val="007A7A9E"/>
    <w:rsid w:val="007B2671"/>
    <w:rsid w:val="0087556B"/>
    <w:rsid w:val="008A5E7D"/>
    <w:rsid w:val="008C784C"/>
    <w:rsid w:val="008D0A18"/>
    <w:rsid w:val="008D2467"/>
    <w:rsid w:val="009041CC"/>
    <w:rsid w:val="00983AEF"/>
    <w:rsid w:val="009E07ED"/>
    <w:rsid w:val="00A13B00"/>
    <w:rsid w:val="00A3220C"/>
    <w:rsid w:val="00A32874"/>
    <w:rsid w:val="00A33947"/>
    <w:rsid w:val="00AC5205"/>
    <w:rsid w:val="00AD1886"/>
    <w:rsid w:val="00B10FA5"/>
    <w:rsid w:val="00B65B4A"/>
    <w:rsid w:val="00B76604"/>
    <w:rsid w:val="00B93A96"/>
    <w:rsid w:val="00BA2EB1"/>
    <w:rsid w:val="00BA404C"/>
    <w:rsid w:val="00BC10D8"/>
    <w:rsid w:val="00BF0D34"/>
    <w:rsid w:val="00BF2FE7"/>
    <w:rsid w:val="00BF5DD8"/>
    <w:rsid w:val="00C45172"/>
    <w:rsid w:val="00C52548"/>
    <w:rsid w:val="00C97772"/>
    <w:rsid w:val="00CC0C49"/>
    <w:rsid w:val="00D0489D"/>
    <w:rsid w:val="00D2100F"/>
    <w:rsid w:val="00D50FF3"/>
    <w:rsid w:val="00DB72DD"/>
    <w:rsid w:val="00E122AA"/>
    <w:rsid w:val="00E42849"/>
    <w:rsid w:val="00E61D34"/>
    <w:rsid w:val="00EC5656"/>
    <w:rsid w:val="00EE4FD3"/>
    <w:rsid w:val="00EE5A58"/>
    <w:rsid w:val="00F249EE"/>
    <w:rsid w:val="00F27744"/>
    <w:rsid w:val="00F46EFE"/>
    <w:rsid w:val="00F76EDD"/>
    <w:rsid w:val="00F9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C1A5B2"/>
  <w15:chartTrackingRefBased/>
  <w15:docId w15:val="{3EE3ACA3-127A-49D9-89C4-FEDDD923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1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7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character" w:styleId="Strong">
    <w:name w:val="Strong"/>
    <w:basedOn w:val="DefaultParagraphFont"/>
    <w:uiPriority w:val="22"/>
    <w:qFormat/>
    <w:rsid w:val="00711EC1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1EC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1EC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1EC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1EC1"/>
    <w:rPr>
      <w:rFonts w:ascii="Arial" w:eastAsia="Times New Roman" w:hAnsi="Arial" w:cs="Arial"/>
      <w:vanish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11EC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11EC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5604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05604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7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A7A9E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5E7A"/>
    <w:rPr>
      <w:rFonts w:eastAsiaTheme="minorEastAsia"/>
      <w:color w:val="5A5A5A" w:themeColor="text1" w:themeTint="A5"/>
      <w:spacing w:val="1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0C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32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11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7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28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5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0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1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84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6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3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5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47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35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9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3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64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1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9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3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4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3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48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2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84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6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1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1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65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6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0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4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2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2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9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12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4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8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7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38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1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9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0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0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4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6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39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9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7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2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1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26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8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0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9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4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6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5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98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3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2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3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7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9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0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0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8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38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3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4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76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0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8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5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35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2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3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1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7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1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7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86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07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63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6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301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3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6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94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06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3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6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2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52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7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8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6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5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0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3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8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4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77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54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4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0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2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2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1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13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07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6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74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7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68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8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3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9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0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5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2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80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2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93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4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9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76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8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8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53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2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7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2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5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4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8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42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7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6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0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3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FAB65-B467-4016-92AB-01ABAFAAC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1431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12</cp:revision>
  <cp:lastPrinted>2023-07-28T17:42:00Z</cp:lastPrinted>
  <dcterms:created xsi:type="dcterms:W3CDTF">2023-08-10T16:34:00Z</dcterms:created>
  <dcterms:modified xsi:type="dcterms:W3CDTF">2023-08-13T20:00:00Z</dcterms:modified>
</cp:coreProperties>
</file>