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AFB0D" w14:textId="2B490D2E" w:rsidR="004438D6" w:rsidRDefault="006D5B6A">
      <w:r w:rsidRPr="006D5B6A">
        <w:drawing>
          <wp:inline distT="0" distB="0" distL="0" distR="0" wp14:anchorId="3E997025" wp14:editId="1F701E59">
            <wp:extent cx="6195597" cy="6172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5597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772D" w14:textId="234AB1F8" w:rsidR="006D5B6A" w:rsidRDefault="006D5B6A">
      <w:r w:rsidRPr="006D5B6A">
        <w:lastRenderedPageBreak/>
        <w:drawing>
          <wp:inline distT="0" distB="0" distL="0" distR="0" wp14:anchorId="3BB76E4C" wp14:editId="070F2D62">
            <wp:extent cx="6187976" cy="531160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2C12" w14:textId="3F7D27F5" w:rsidR="006D5B6A" w:rsidRDefault="006D5B6A">
      <w:r w:rsidRPr="006D5B6A">
        <w:lastRenderedPageBreak/>
        <w:drawing>
          <wp:inline distT="0" distB="0" distL="0" distR="0" wp14:anchorId="1AA91525" wp14:editId="639CE888">
            <wp:extent cx="6172735" cy="534970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BED7" w14:textId="32123656" w:rsidR="006D5B6A" w:rsidRDefault="006D5B6A">
      <w:r w:rsidRPr="006D5B6A">
        <w:lastRenderedPageBreak/>
        <w:drawing>
          <wp:inline distT="0" distB="0" distL="0" distR="0" wp14:anchorId="7FBB52C3" wp14:editId="5062F4A8">
            <wp:extent cx="6187976" cy="618035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6CD1" w14:textId="77777777" w:rsidR="006D5B6A" w:rsidRDefault="006D5B6A"/>
    <w:p w14:paraId="57455806" w14:textId="77777777" w:rsidR="006D5B6A" w:rsidRDefault="006D5B6A"/>
    <w:sectPr w:rsidR="006D5B6A" w:rsidSect="00D6195D">
      <w:headerReference w:type="default" r:id="rId11"/>
      <w:footerReference w:type="default" r:id="rId12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99816" w14:textId="77777777" w:rsidR="0036501C" w:rsidRDefault="0036501C" w:rsidP="00B65B4A">
      <w:pPr>
        <w:spacing w:after="0" w:line="240" w:lineRule="auto"/>
      </w:pPr>
      <w:r>
        <w:separator/>
      </w:r>
    </w:p>
  </w:endnote>
  <w:endnote w:type="continuationSeparator" w:id="0">
    <w:p w14:paraId="2F28335C" w14:textId="77777777" w:rsidR="0036501C" w:rsidRDefault="0036501C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9716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D412639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5B6A">
              <w:rPr>
                <w:b/>
                <w:bCs/>
                <w:noProof/>
                <w:sz w:val="24"/>
                <w:szCs w:val="24"/>
              </w:rPr>
              <w:t>Document8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641CAB" w14:textId="77777777" w:rsidR="00B65B4A" w:rsidRDefault="00B65B4A" w:rsidP="00D6195D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48FF8" w14:textId="77777777" w:rsidR="0036501C" w:rsidRDefault="0036501C" w:rsidP="00B65B4A">
      <w:pPr>
        <w:spacing w:after="0" w:line="240" w:lineRule="auto"/>
      </w:pPr>
      <w:r>
        <w:separator/>
      </w:r>
    </w:p>
  </w:footnote>
  <w:footnote w:type="continuationSeparator" w:id="0">
    <w:p w14:paraId="3EAB63E0" w14:textId="77777777" w:rsidR="0036501C" w:rsidRDefault="0036501C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339FE" w14:textId="77777777" w:rsidR="00B65B4A" w:rsidRDefault="00B65B4A">
    <w:pPr>
      <w:pStyle w:val="Header"/>
    </w:pPr>
    <w:r>
      <w:tab/>
    </w:r>
    <w:r>
      <w:tab/>
    </w:r>
    <w:r w:rsidR="00A36D94">
      <w:t>x</w:t>
    </w:r>
    <w:r>
      <w:t>/</w:t>
    </w:r>
    <w:r w:rsidR="00A36D94">
      <w:t>x</w:t>
    </w:r>
    <w:r>
      <w:t xml:space="preserve">/2023 </w:t>
    </w:r>
    <w:proofErr w:type="gramStart"/>
    <w:r w:rsidR="00A36D94">
      <w:t>x</w:t>
    </w:r>
    <w:r>
      <w:t>:</w:t>
    </w:r>
    <w:r w:rsidR="00A36D94">
      <w:t>xx</w:t>
    </w:r>
    <w:proofErr w:type="gramEnd"/>
    <w:r>
      <w:t xml:space="preserve"> PM</w:t>
    </w:r>
  </w:p>
  <w:p w14:paraId="5E349C6A" w14:textId="77777777" w:rsidR="00D6195D" w:rsidRDefault="00D6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B6A"/>
    <w:rsid w:val="0036501C"/>
    <w:rsid w:val="004067F5"/>
    <w:rsid w:val="004438D6"/>
    <w:rsid w:val="004D4435"/>
    <w:rsid w:val="006D5B6A"/>
    <w:rsid w:val="006F70C7"/>
    <w:rsid w:val="00827149"/>
    <w:rsid w:val="00A36D94"/>
    <w:rsid w:val="00B65B4A"/>
    <w:rsid w:val="00BF0D34"/>
    <w:rsid w:val="00D6195D"/>
    <w:rsid w:val="00E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D0D46A"/>
  <w15:chartTrackingRefBased/>
  <w15:docId w15:val="{19284F6D-FFC4-4E70-9B96-E66BAC69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personal_template.dotx</Template>
  <TotalTime>6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dcterms:created xsi:type="dcterms:W3CDTF">2024-09-13T22:26:00Z</dcterms:created>
  <dcterms:modified xsi:type="dcterms:W3CDTF">2024-09-13T22:32:00Z</dcterms:modified>
</cp:coreProperties>
</file>