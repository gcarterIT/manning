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7A40F" w14:textId="77777777" w:rsidR="005B2BD4" w:rsidRDefault="005B2BD4" w:rsidP="005B2BD4">
      <w:r>
        <w:t>ðOnline: wdpg.io/1-1-1</w:t>
      </w:r>
    </w:p>
    <w:p w14:paraId="6F5D8280" w14:textId="77777777" w:rsidR="005B2BD4" w:rsidRDefault="005B2BD4" w:rsidP="005B2BD4">
      <w:r>
        <w:t>This example uses the h1 element to turn the text How New Words Are Created into a</w:t>
      </w:r>
    </w:p>
    <w:p w14:paraId="71646B66" w14:textId="77777777" w:rsidR="005B2BD4" w:rsidRDefault="005B2BD4" w:rsidP="005B2BD4">
      <w:r>
        <w:t>first-level heading</w:t>
      </w:r>
    </w:p>
    <w:p w14:paraId="232D6A37" w14:textId="77777777" w:rsidR="005B2BD4" w:rsidRDefault="005B2BD4" w:rsidP="005B2BD4">
      <w:r>
        <w:t>- the online links fail</w:t>
      </w:r>
    </w:p>
    <w:p w14:paraId="5C513B6D" w14:textId="77777777" w:rsidR="005B2BD4" w:rsidRDefault="005B2BD4" w:rsidP="005B2BD4">
      <w:r>
        <w:t>BEWARE - hightlights warnings food for noobies</w:t>
      </w:r>
    </w:p>
    <w:p w14:paraId="3361A867" w14:textId="77777777" w:rsidR="005B2BD4" w:rsidRDefault="005B2BD4" w:rsidP="005B2BD4">
      <w:r>
        <w:t>WARNING, MASTER - same</w:t>
      </w:r>
    </w:p>
    <w:p w14:paraId="27D27EC2" w14:textId="77777777" w:rsidR="005B2BD4" w:rsidRDefault="005B2BD4" w:rsidP="005B2BD4">
      <w:r>
        <w:t>Display of examples dividing between web page, html and css is extremely helpful</w:t>
      </w:r>
    </w:p>
    <w:p w14:paraId="7154BF9D" w14:textId="77777777" w:rsidR="005B2BD4" w:rsidRDefault="005B2BD4" w:rsidP="005B2BD4">
      <w:r>
        <w:t>good alignment between text and online playground</w:t>
      </w:r>
    </w:p>
    <w:p w14:paraId="37486F3E" w14:textId="77777777" w:rsidR="005B2BD4" w:rsidRDefault="005B2BD4" w:rsidP="005B2BD4">
      <w:r>
        <w:t>good motivational and encouraging tone</w:t>
      </w:r>
    </w:p>
    <w:p w14:paraId="6C1C95CD" w14:textId="77777777" w:rsidR="005B2BD4" w:rsidRDefault="005B2BD4" w:rsidP="005B2BD4">
      <w:r>
        <w:t>immediately following explanations with examples and exercises made it easier to retain knowledge gained</w:t>
      </w:r>
    </w:p>
    <w:p w14:paraId="3326FBF4" w14:textId="77777777" w:rsidR="005B2BD4" w:rsidRDefault="005B2BD4" w:rsidP="005B2BD4">
      <w:r>
        <w:t>good pics</w:t>
      </w:r>
    </w:p>
    <w:p w14:paraId="06B62100" w14:textId="77777777" w:rsidR="005B2BD4" w:rsidRDefault="005B2BD4" w:rsidP="005B2BD4">
      <w:r>
        <w:t>swxtions are in short easily digestible chunks</w:t>
      </w:r>
    </w:p>
    <w:p w14:paraId="29B120C1" w14:textId="77777777" w:rsidR="005B2BD4" w:rsidRDefault="005B2BD4" w:rsidP="005B2BD4">
      <w:r>
        <w:t>playground makes it easier to learn, dont have to worry about creating own development environment</w:t>
      </w:r>
    </w:p>
    <w:p w14:paraId="0CB2DA4D" w14:textId="77777777" w:rsidR="005B2BD4" w:rsidRDefault="005B2BD4" w:rsidP="005B2BD4">
      <w:r>
        <w:t>introduces 'nicre to know" tidbits without being distracting</w:t>
      </w:r>
    </w:p>
    <w:p w14:paraId="3422EE6B" w14:textId="77777777" w:rsidR="005B2BD4" w:rsidRDefault="005B2BD4" w:rsidP="005B2BD4">
      <w:r>
        <w:t>playground a handy tool for web development after completing the book</w:t>
      </w:r>
    </w:p>
    <w:p w14:paraId="06F96AF4" w14:textId="77777777" w:rsidR="005B2BD4" w:rsidRDefault="005B2BD4" w:rsidP="005B2BD4">
      <w:r>
        <w:t>"play online" link fail in firefox but not in Edge</w:t>
      </w:r>
    </w:p>
    <w:p w14:paraId="31B3D174" w14:textId="77777777" w:rsidR="005B2BD4" w:rsidRDefault="005B2BD4" w:rsidP="005B2BD4">
      <w:r>
        <w:t>This example shows you how to embed multiple video file formats in a web page."</w:t>
      </w:r>
    </w:p>
    <w:p w14:paraId="54B7D113" w14:textId="77777777" w:rsidR="005B2BD4" w:rsidRDefault="005B2BD4" w:rsidP="005B2BD4">
      <w:r>
        <w:t xml:space="preserve">chapter 8 phases into more advanced concepts pretty quickly, good stuff so process slowly </w:t>
      </w:r>
    </w:p>
    <w:p w14:paraId="6F36532E" w14:textId="77777777" w:rsidR="005B2BD4" w:rsidRDefault="005B2BD4" w:rsidP="005B2BD4">
      <w:r>
        <w:t>"see it" animated positioning failed  - lesson 8.2, 9.2</w:t>
      </w:r>
    </w:p>
    <w:p w14:paraId="584A6133" w14:textId="77777777" w:rsidR="005B2BD4" w:rsidRDefault="005B2BD4" w:rsidP="005B2BD4">
      <w:r>
        <w:t>highlight, bookmark, and note functions are helpful while reading</w:t>
      </w:r>
    </w:p>
    <w:p w14:paraId="191581DF" w14:textId="77777777" w:rsidR="005B2BD4" w:rsidRDefault="005B2BD4" w:rsidP="005B2BD4">
      <w:r>
        <w:t>Approaches the more complex topics at appropriate progress while reading</w:t>
      </w:r>
    </w:p>
    <w:p w14:paraId="27D21549" w14:textId="77777777" w:rsidR="005B2BD4" w:rsidRDefault="005B2BD4" w:rsidP="005B2BD4">
      <w:r>
        <w:t>Although much of today's web design is probably done using AI, its important to wev design basics foe purposes of fine-tuning and troubleshooting.</w:t>
      </w:r>
    </w:p>
    <w:p w14:paraId="2427FBAA" w14:textId="77777777" w:rsidR="005B2BD4" w:rsidRDefault="005B2BD4" w:rsidP="005B2BD4">
      <w:r>
        <w:t>many of the code samples include &amp;lt; for less than symbol and footer &amp;gt; for greter than symbol - this is confusing.and hard to read  [confirm and test]</w:t>
      </w:r>
    </w:p>
    <w:p w14:paraId="1D392596" w14:textId="77777777" w:rsidR="005B2BD4" w:rsidRDefault="005B2BD4" w:rsidP="005B2BD4">
      <w:r>
        <w:t>Includes great development tools:</w:t>
      </w:r>
    </w:p>
    <w:p w14:paraId="3463AC3B" w14:textId="77777777" w:rsidR="005B2BD4" w:rsidRDefault="005B2BD4" w:rsidP="005B2BD4">
      <w:r>
        <w:t xml:space="preserve">    Color Chooser</w:t>
      </w:r>
    </w:p>
    <w:p w14:paraId="6ED32ADF" w14:textId="77777777" w:rsidR="005B2BD4" w:rsidRDefault="005B2BD4" w:rsidP="005B2BD4">
      <w:r>
        <w:t xml:space="preserve">    Color Scheme Calculator</w:t>
      </w:r>
    </w:p>
    <w:p w14:paraId="3620AC3E" w14:textId="77777777" w:rsidR="005B2BD4" w:rsidRDefault="005B2BD4" w:rsidP="005B2BD4">
      <w:r>
        <w:t xml:space="preserve">    CSS Color Keywords</w:t>
      </w:r>
    </w:p>
    <w:p w14:paraId="1E7C8A7C" w14:textId="77777777" w:rsidR="005B2BD4" w:rsidRDefault="005B2BD4" w:rsidP="005B2BD4">
      <w:r>
        <w:t xml:space="preserve">    HTML5 Entity Browser</w:t>
      </w:r>
    </w:p>
    <w:p w14:paraId="2AD98739" w14:textId="77777777" w:rsidR="005B2BD4" w:rsidRDefault="005B2BD4" w:rsidP="005B2BD4">
      <w:r>
        <w:t xml:space="preserve">    Line Length Helper</w:t>
      </w:r>
    </w:p>
    <w:p w14:paraId="762556D1" w14:textId="77777777" w:rsidR="005B2BD4" w:rsidRDefault="005B2BD4" w:rsidP="005B2BD4">
      <w:r>
        <w:lastRenderedPageBreak/>
        <w:t xml:space="preserve">    RGB Visualizer</w:t>
      </w:r>
    </w:p>
    <w:p w14:paraId="2412666C" w14:textId="77777777" w:rsidR="005B2BD4" w:rsidRDefault="005B2BD4" w:rsidP="005B2BD4">
      <w:r>
        <w:t>The bok is long, ???? pages, but beyond afew beginning chapters, the reader can skip around and focus on topics of interest  qithout lostof cohesiveness</w:t>
      </w:r>
    </w:p>
    <w:p w14:paraId="4B198AA3" w14:textId="08399F45" w:rsidR="004438D6" w:rsidRDefault="005B2BD4" w:rsidP="005B2BD4">
      <w:r>
        <w:t>provides "skeletons" that can be used as templates</w:t>
      </w:r>
    </w:p>
    <w:p w14:paraId="7F5516E3" w14:textId="77777777" w:rsidR="005B2BD4" w:rsidRDefault="005B2BD4" w:rsidP="005B2BD4">
      <w:pPr>
        <w:pBdr>
          <w:bottom w:val="double" w:sz="6" w:space="1" w:color="auto"/>
        </w:pBdr>
      </w:pPr>
    </w:p>
    <w:p w14:paraId="08D9FAC3" w14:textId="77777777" w:rsidR="00D26B0E" w:rsidRDefault="00D26B0E" w:rsidP="005B2BD4"/>
    <w:p w14:paraId="14935677" w14:textId="77777777" w:rsidR="005B2BD4" w:rsidRDefault="005B2BD4" w:rsidP="005B2BD4">
      <w:pPr>
        <w:pBdr>
          <w:bottom w:val="double" w:sz="6" w:space="1" w:color="auto"/>
        </w:pBdr>
      </w:pPr>
    </w:p>
    <w:p w14:paraId="32A15B0D" w14:textId="77777777" w:rsidR="005B2BD4" w:rsidRDefault="005B2BD4" w:rsidP="005B2BD4"/>
    <w:p w14:paraId="4E9465F1" w14:textId="77777777" w:rsidR="005B2BD4" w:rsidRPr="005B2BD4" w:rsidRDefault="005B2BD4" w:rsidP="005B2BD4">
      <w:r w:rsidRPr="005B2BD4">
        <w:t>Here's an outline that you can use to structure your book reviews. These elements should help you capture the essential aspects that a potential reader would find useful:</w:t>
      </w:r>
    </w:p>
    <w:p w14:paraId="2E17BCFF" w14:textId="77777777" w:rsidR="005B2BD4" w:rsidRPr="005B2BD4" w:rsidRDefault="005B2BD4" w:rsidP="00D26B0E">
      <w:pPr>
        <w:spacing w:after="0"/>
        <w:rPr>
          <w:b/>
          <w:bCs/>
        </w:rPr>
      </w:pPr>
      <w:r w:rsidRPr="005B2BD4">
        <w:rPr>
          <w:b/>
          <w:bCs/>
        </w:rPr>
        <w:t>Book Review Outline</w:t>
      </w:r>
    </w:p>
    <w:p w14:paraId="5FBA526F" w14:textId="77777777" w:rsidR="005B2BD4" w:rsidRPr="005B2BD4" w:rsidRDefault="005B2BD4" w:rsidP="00D26B0E">
      <w:pPr>
        <w:numPr>
          <w:ilvl w:val="0"/>
          <w:numId w:val="2"/>
        </w:numPr>
        <w:spacing w:after="0"/>
      </w:pPr>
      <w:r w:rsidRPr="005B2BD4">
        <w:rPr>
          <w:b/>
          <w:bCs/>
        </w:rPr>
        <w:t>Introduction</w:t>
      </w:r>
    </w:p>
    <w:p w14:paraId="09F95753" w14:textId="77777777" w:rsidR="005B2BD4" w:rsidRPr="005B2BD4" w:rsidRDefault="005B2BD4" w:rsidP="00D26B0E">
      <w:pPr>
        <w:numPr>
          <w:ilvl w:val="1"/>
          <w:numId w:val="2"/>
        </w:numPr>
        <w:spacing w:after="0"/>
      </w:pPr>
      <w:r w:rsidRPr="005B2BD4">
        <w:t>Title of the book</w:t>
      </w:r>
    </w:p>
    <w:p w14:paraId="3D97CD51" w14:textId="77777777" w:rsidR="005B2BD4" w:rsidRPr="005B2BD4" w:rsidRDefault="005B2BD4" w:rsidP="00D26B0E">
      <w:pPr>
        <w:numPr>
          <w:ilvl w:val="1"/>
          <w:numId w:val="2"/>
        </w:numPr>
        <w:spacing w:after="0"/>
      </w:pPr>
      <w:r w:rsidRPr="005B2BD4">
        <w:t>Author(s)</w:t>
      </w:r>
    </w:p>
    <w:p w14:paraId="03AC5ED1" w14:textId="77777777" w:rsidR="005B2BD4" w:rsidRPr="005B2BD4" w:rsidRDefault="005B2BD4" w:rsidP="00D26B0E">
      <w:pPr>
        <w:numPr>
          <w:ilvl w:val="1"/>
          <w:numId w:val="2"/>
        </w:numPr>
        <w:spacing w:after="0"/>
      </w:pPr>
      <w:r w:rsidRPr="005B2BD4">
        <w:t>Publication date</w:t>
      </w:r>
    </w:p>
    <w:p w14:paraId="06BE28DC" w14:textId="51289659" w:rsidR="005B2BD4" w:rsidRDefault="005B2BD4" w:rsidP="00D26B0E">
      <w:pPr>
        <w:numPr>
          <w:ilvl w:val="1"/>
          <w:numId w:val="2"/>
        </w:numPr>
        <w:spacing w:after="0"/>
      </w:pPr>
      <w:r w:rsidRPr="005B2BD4">
        <w:t>Brief overview of the book's topic and purpose</w:t>
      </w:r>
    </w:p>
    <w:p w14:paraId="739727A8" w14:textId="77777777" w:rsidR="00935832" w:rsidRDefault="00935832" w:rsidP="00935832">
      <w:pPr>
        <w:spacing w:after="0"/>
        <w:ind w:left="1440"/>
      </w:pPr>
    </w:p>
    <w:p w14:paraId="7DFF7A35" w14:textId="39BAF46E" w:rsidR="00935832" w:rsidRDefault="00935832" w:rsidP="00935832">
      <w:pPr>
        <w:pStyle w:val="ListParagraph"/>
        <w:ind w:firstLine="720"/>
      </w:pPr>
      <w:r>
        <w:t>Although much of today's web design is probably done using AI, it</w:t>
      </w:r>
      <w:r>
        <w:t>’</w:t>
      </w:r>
      <w:r>
        <w:t xml:space="preserve">s important to </w:t>
      </w:r>
      <w:r>
        <w:t>know</w:t>
      </w:r>
      <w:r>
        <w:t xml:space="preserve"> </w:t>
      </w:r>
      <w:r>
        <w:t xml:space="preserve">web </w:t>
      </w:r>
      <w:r>
        <w:t xml:space="preserve">design basics </w:t>
      </w:r>
      <w:r>
        <w:t>to review AI results and be able to do</w:t>
      </w:r>
      <w:r>
        <w:t xml:space="preserve"> fine-tuning and troubleshooting.</w:t>
      </w:r>
      <w:r>
        <w:t xml:space="preserve"> </w:t>
      </w:r>
    </w:p>
    <w:p w14:paraId="01E6600D" w14:textId="77777777" w:rsidR="00935832" w:rsidRDefault="00935832" w:rsidP="00935832">
      <w:pPr>
        <w:spacing w:after="0"/>
        <w:ind w:left="1440"/>
      </w:pPr>
    </w:p>
    <w:p w14:paraId="073AEB49" w14:textId="77777777" w:rsidR="00D26B0E" w:rsidRPr="005B2BD4" w:rsidRDefault="00D26B0E" w:rsidP="00D26B0E">
      <w:pPr>
        <w:spacing w:after="0"/>
      </w:pPr>
    </w:p>
    <w:p w14:paraId="4832247D" w14:textId="77777777" w:rsidR="005B2BD4" w:rsidRPr="005B2BD4" w:rsidRDefault="005B2BD4" w:rsidP="00935832">
      <w:pPr>
        <w:numPr>
          <w:ilvl w:val="0"/>
          <w:numId w:val="2"/>
        </w:numPr>
        <w:spacing w:after="0"/>
      </w:pPr>
      <w:r w:rsidRPr="005B2BD4">
        <w:rPr>
          <w:b/>
          <w:bCs/>
        </w:rPr>
        <w:t>Content Summary</w:t>
      </w:r>
    </w:p>
    <w:p w14:paraId="46AE9B76" w14:textId="77777777" w:rsidR="005B2BD4" w:rsidRPr="005B2BD4" w:rsidRDefault="005B2BD4" w:rsidP="00935832">
      <w:pPr>
        <w:numPr>
          <w:ilvl w:val="1"/>
          <w:numId w:val="2"/>
        </w:numPr>
        <w:spacing w:after="0"/>
      </w:pPr>
      <w:r w:rsidRPr="005B2BD4">
        <w:t>Key themes and concepts covered</w:t>
      </w:r>
    </w:p>
    <w:p w14:paraId="338EE5B8" w14:textId="77777777" w:rsidR="005B2BD4" w:rsidRPr="005B2BD4" w:rsidRDefault="005B2BD4" w:rsidP="00935832">
      <w:pPr>
        <w:numPr>
          <w:ilvl w:val="1"/>
          <w:numId w:val="2"/>
        </w:numPr>
        <w:spacing w:after="0"/>
      </w:pPr>
      <w:r w:rsidRPr="005B2BD4">
        <w:t>Structure and organization of the book</w:t>
      </w:r>
    </w:p>
    <w:p w14:paraId="0C0F943F" w14:textId="77777777" w:rsidR="005B2BD4" w:rsidRDefault="005B2BD4" w:rsidP="00935832">
      <w:pPr>
        <w:numPr>
          <w:ilvl w:val="1"/>
          <w:numId w:val="2"/>
        </w:numPr>
        <w:spacing w:after="0"/>
      </w:pPr>
      <w:r w:rsidRPr="005B2BD4">
        <w:t>Noteworthy chapters or sections</w:t>
      </w:r>
    </w:p>
    <w:p w14:paraId="02C46B43" w14:textId="77777777" w:rsidR="00935832" w:rsidRPr="005B2BD4" w:rsidRDefault="00935832" w:rsidP="00935832">
      <w:pPr>
        <w:spacing w:after="0"/>
        <w:ind w:left="1440"/>
      </w:pPr>
    </w:p>
    <w:p w14:paraId="4CB6E48A" w14:textId="77777777" w:rsidR="005B2BD4" w:rsidRPr="005B2BD4" w:rsidRDefault="005B2BD4" w:rsidP="005B2BD4">
      <w:pPr>
        <w:numPr>
          <w:ilvl w:val="0"/>
          <w:numId w:val="2"/>
        </w:numPr>
      </w:pPr>
      <w:r w:rsidRPr="005B2BD4">
        <w:rPr>
          <w:b/>
          <w:bCs/>
        </w:rPr>
        <w:t>Strengths</w:t>
      </w:r>
    </w:p>
    <w:p w14:paraId="1F6A700E" w14:textId="77777777" w:rsidR="005B2BD4" w:rsidRPr="001B262C" w:rsidRDefault="005B2BD4" w:rsidP="005B2BD4">
      <w:pPr>
        <w:numPr>
          <w:ilvl w:val="1"/>
          <w:numId w:val="2"/>
        </w:numPr>
        <w:rPr>
          <w:b/>
          <w:bCs/>
        </w:rPr>
      </w:pPr>
      <w:r w:rsidRPr="005B2BD4">
        <w:rPr>
          <w:b/>
          <w:bCs/>
        </w:rPr>
        <w:t>Clarity and readability</w:t>
      </w:r>
    </w:p>
    <w:p w14:paraId="5C202F00" w14:textId="6787D97F" w:rsidR="001B262C" w:rsidRPr="005B2BD4" w:rsidRDefault="001B262C" w:rsidP="001B262C">
      <w:pPr>
        <w:ind w:left="1440"/>
      </w:pPr>
      <w:r>
        <w:t>Chapters follow logical order, but written to accommodate skipping around without losing context. Throughout the book there are ‘asides’ to alert readers to items important to remember.</w:t>
      </w:r>
    </w:p>
    <w:p w14:paraId="51598E78" w14:textId="77777777" w:rsidR="005B2BD4" w:rsidRPr="001B262C" w:rsidRDefault="005B2BD4" w:rsidP="005B2BD4">
      <w:pPr>
        <w:numPr>
          <w:ilvl w:val="1"/>
          <w:numId w:val="2"/>
        </w:numPr>
        <w:rPr>
          <w:b/>
          <w:bCs/>
        </w:rPr>
      </w:pPr>
      <w:r w:rsidRPr="005B2BD4">
        <w:rPr>
          <w:b/>
          <w:bCs/>
        </w:rPr>
        <w:t>Depth of information and insight</w:t>
      </w:r>
    </w:p>
    <w:p w14:paraId="2D64827C" w14:textId="55EBC385" w:rsidR="001B262C" w:rsidRPr="005B2BD4" w:rsidRDefault="001B262C" w:rsidP="001B262C">
      <w:pPr>
        <w:ind w:left="1440"/>
      </w:pPr>
      <w:r>
        <w:t>The book begins with simple one-line webpage  and ends with a well structured semantically crafted web page that included well thought out type face combinations and color combinations.</w:t>
      </w:r>
    </w:p>
    <w:p w14:paraId="73BB7313" w14:textId="77777777" w:rsidR="005B2BD4" w:rsidRPr="007F146A" w:rsidRDefault="005B2BD4" w:rsidP="005B2BD4">
      <w:pPr>
        <w:numPr>
          <w:ilvl w:val="1"/>
          <w:numId w:val="2"/>
        </w:numPr>
        <w:rPr>
          <w:b/>
          <w:bCs/>
        </w:rPr>
      </w:pPr>
      <w:r w:rsidRPr="005B2BD4">
        <w:rPr>
          <w:b/>
          <w:bCs/>
        </w:rPr>
        <w:t>Usefulness and practical application</w:t>
      </w:r>
    </w:p>
    <w:p w14:paraId="46FBEE57" w14:textId="37AECAF3" w:rsidR="009B0623" w:rsidRDefault="006207F5" w:rsidP="009B0623">
      <w:r>
        <w:t>The book is written in a ‘handbook’ fashion making it valuable for referral during web design process</w:t>
      </w:r>
      <w:r w:rsidR="007F146A">
        <w:t xml:space="preserve">. The examples are well-explained and could </w:t>
      </w:r>
      <w:r w:rsidR="00C012B0">
        <w:t xml:space="preserve">be used </w:t>
      </w:r>
      <w:r w:rsidR="007F146A">
        <w:t>as templates for future projects.</w:t>
      </w:r>
      <w:r w:rsidR="00C012B0">
        <w:t xml:space="preserve"> The book includes an online ‘WEB DESIGN PLAYGROUND’ that readers can use to run the included examples, or their own code.</w:t>
      </w:r>
      <w:r w:rsidR="004426D8">
        <w:t xml:space="preserve"> Also included are </w:t>
      </w:r>
      <w:r w:rsidR="009B0623">
        <w:t xml:space="preserve">tools for choosing colors. The online version of the book includes functions for </w:t>
      </w:r>
      <w:r w:rsidR="009B0623">
        <w:t>highlight</w:t>
      </w:r>
      <w:r w:rsidR="009B0623">
        <w:t>ing</w:t>
      </w:r>
      <w:r w:rsidR="009B0623">
        <w:t>, bookmark</w:t>
      </w:r>
      <w:r w:rsidR="009B0623">
        <w:t>ing</w:t>
      </w:r>
      <w:r w:rsidR="009B0623">
        <w:t xml:space="preserve">, and note </w:t>
      </w:r>
      <w:r w:rsidR="009B0623">
        <w:t>taking that enhance the reading experience,</w:t>
      </w:r>
    </w:p>
    <w:p w14:paraId="55657736" w14:textId="49F3674E" w:rsidR="001B262C" w:rsidRPr="005B2BD4" w:rsidRDefault="001B262C" w:rsidP="001B262C">
      <w:pPr>
        <w:ind w:left="1440"/>
      </w:pPr>
    </w:p>
    <w:p w14:paraId="793A85CD" w14:textId="77777777" w:rsidR="005B2BD4" w:rsidRPr="005B2BD4" w:rsidRDefault="005B2BD4" w:rsidP="005B2BD4">
      <w:pPr>
        <w:numPr>
          <w:ilvl w:val="0"/>
          <w:numId w:val="2"/>
        </w:numPr>
      </w:pPr>
      <w:r w:rsidRPr="005B2BD4">
        <w:rPr>
          <w:b/>
          <w:bCs/>
        </w:rPr>
        <w:t>Weaknesses</w:t>
      </w:r>
    </w:p>
    <w:p w14:paraId="552C0ADF" w14:textId="77777777" w:rsidR="005B2BD4" w:rsidRPr="009B0623" w:rsidRDefault="005B2BD4" w:rsidP="005B2BD4">
      <w:pPr>
        <w:numPr>
          <w:ilvl w:val="1"/>
          <w:numId w:val="2"/>
        </w:numPr>
        <w:rPr>
          <w:b/>
          <w:bCs/>
        </w:rPr>
      </w:pPr>
      <w:r w:rsidRPr="005B2BD4">
        <w:rPr>
          <w:b/>
          <w:bCs/>
        </w:rPr>
        <w:t>Areas that could be improved</w:t>
      </w:r>
    </w:p>
    <w:p w14:paraId="7FD520EF" w14:textId="3154AAA7" w:rsidR="009B0623" w:rsidRDefault="009B0623" w:rsidP="009B0623">
      <w:pPr>
        <w:ind w:left="720" w:firstLine="720"/>
      </w:pPr>
      <w:r>
        <w:t xml:space="preserve">Readers should aware there are code samples that show </w:t>
      </w:r>
      <w:r>
        <w:t xml:space="preserve">&amp;lt; </w:t>
      </w:r>
      <w:r>
        <w:t>and</w:t>
      </w:r>
      <w:r>
        <w:t xml:space="preserve"> &amp;gt;</w:t>
      </w:r>
      <w:r>
        <w:t xml:space="preserve"> where &lt; and &gt; should appear.</w:t>
      </w:r>
    </w:p>
    <w:p w14:paraId="762DFF9B" w14:textId="2E5D730D" w:rsidR="009B0623" w:rsidRPr="005B2BD4" w:rsidRDefault="009B0623" w:rsidP="009B0623">
      <w:pPr>
        <w:ind w:left="1440"/>
      </w:pPr>
    </w:p>
    <w:p w14:paraId="15AA0187" w14:textId="77777777" w:rsidR="005B2BD4" w:rsidRPr="005B2BD4" w:rsidRDefault="005B2BD4" w:rsidP="005B2BD4">
      <w:pPr>
        <w:numPr>
          <w:ilvl w:val="1"/>
          <w:numId w:val="2"/>
        </w:numPr>
      </w:pPr>
      <w:r w:rsidRPr="005B2BD4">
        <w:t>Any gaps or missing topics</w:t>
      </w:r>
    </w:p>
    <w:p w14:paraId="36095CD4" w14:textId="77777777" w:rsidR="005B2BD4" w:rsidRPr="005B2BD4" w:rsidRDefault="005B2BD4" w:rsidP="005B2BD4">
      <w:pPr>
        <w:numPr>
          <w:ilvl w:val="1"/>
          <w:numId w:val="2"/>
        </w:numPr>
      </w:pPr>
      <w:r w:rsidRPr="005B2BD4">
        <w:t>Overly complex or simplified sections</w:t>
      </w:r>
    </w:p>
    <w:p w14:paraId="203B011E" w14:textId="77777777" w:rsidR="005B2BD4" w:rsidRPr="005B2BD4" w:rsidRDefault="005B2BD4" w:rsidP="005B2BD4">
      <w:pPr>
        <w:numPr>
          <w:ilvl w:val="0"/>
          <w:numId w:val="2"/>
        </w:numPr>
      </w:pPr>
      <w:r w:rsidRPr="005B2BD4">
        <w:rPr>
          <w:b/>
          <w:bCs/>
        </w:rPr>
        <w:t>Conclusion</w:t>
      </w:r>
    </w:p>
    <w:p w14:paraId="12A6960C" w14:textId="77777777" w:rsidR="005B2BD4" w:rsidRPr="00D26B0E" w:rsidRDefault="005B2BD4" w:rsidP="005B2BD4">
      <w:pPr>
        <w:numPr>
          <w:ilvl w:val="1"/>
          <w:numId w:val="2"/>
        </w:numPr>
        <w:rPr>
          <w:b/>
          <w:bCs/>
        </w:rPr>
      </w:pPr>
      <w:r w:rsidRPr="005B2BD4">
        <w:rPr>
          <w:b/>
          <w:bCs/>
        </w:rPr>
        <w:t>Overall impression</w:t>
      </w:r>
    </w:p>
    <w:p w14:paraId="10316C63" w14:textId="59A949FF" w:rsidR="005B2BD4" w:rsidRPr="005B2BD4" w:rsidRDefault="00D26B0E" w:rsidP="005B2BD4">
      <w:pPr>
        <w:ind w:left="1440"/>
      </w:pPr>
      <w:r>
        <w:t>This is a great handbook for anyone interested in designing websites.</w:t>
      </w:r>
    </w:p>
    <w:p w14:paraId="1BD6FC0A" w14:textId="77777777" w:rsidR="005B2BD4" w:rsidRPr="00D26B0E" w:rsidRDefault="005B2BD4" w:rsidP="005B2BD4">
      <w:pPr>
        <w:numPr>
          <w:ilvl w:val="1"/>
          <w:numId w:val="2"/>
        </w:numPr>
        <w:rPr>
          <w:b/>
          <w:bCs/>
        </w:rPr>
      </w:pPr>
      <w:r w:rsidRPr="005B2BD4">
        <w:rPr>
          <w:b/>
          <w:bCs/>
        </w:rPr>
        <w:t>Who would benefit from reading this book</w:t>
      </w:r>
    </w:p>
    <w:p w14:paraId="710A3D82" w14:textId="465C81F7" w:rsidR="005B2BD4" w:rsidRPr="005B2BD4" w:rsidRDefault="005B2BD4" w:rsidP="005B2BD4">
      <w:pPr>
        <w:ind w:left="1440"/>
      </w:pPr>
      <w:r>
        <w:t>A novice web development will appreciate the book’s gentle introduction that start at the very beginning of designing and constructing web pages. Yet there are various advanced tips and techniques that capture the attention of more advanced developers</w:t>
      </w:r>
    </w:p>
    <w:p w14:paraId="218FCF85" w14:textId="77777777" w:rsidR="005B2BD4" w:rsidRPr="00D26B0E" w:rsidRDefault="005B2BD4" w:rsidP="005B2BD4">
      <w:pPr>
        <w:numPr>
          <w:ilvl w:val="1"/>
          <w:numId w:val="2"/>
        </w:numPr>
        <w:rPr>
          <w:b/>
          <w:bCs/>
        </w:rPr>
      </w:pPr>
      <w:r w:rsidRPr="005B2BD4">
        <w:rPr>
          <w:b/>
          <w:bCs/>
        </w:rPr>
        <w:t>Final recommendation</w:t>
      </w:r>
    </w:p>
    <w:p w14:paraId="387FDB49" w14:textId="43B6920A" w:rsidR="005B2BD4" w:rsidRDefault="005B2BD4" w:rsidP="005B2BD4">
      <w:pPr>
        <w:ind w:left="1440"/>
      </w:pPr>
      <w:r>
        <w:t>I’d recommend this book to web developers of all levels</w:t>
      </w:r>
    </w:p>
    <w:p w14:paraId="34AFA709" w14:textId="77777777" w:rsidR="00935832" w:rsidRDefault="00935832" w:rsidP="005B2BD4">
      <w:pPr>
        <w:ind w:left="1440"/>
      </w:pPr>
    </w:p>
    <w:p w14:paraId="2D5D283D" w14:textId="77777777" w:rsidR="00935832" w:rsidRDefault="00935832" w:rsidP="005B2BD4">
      <w:pPr>
        <w:pBdr>
          <w:bottom w:val="double" w:sz="6" w:space="1" w:color="auto"/>
        </w:pBdr>
        <w:ind w:left="1440"/>
      </w:pPr>
    </w:p>
    <w:p w14:paraId="475972B3" w14:textId="77777777" w:rsidR="00935832" w:rsidRDefault="00935832" w:rsidP="005B2BD4">
      <w:pPr>
        <w:ind w:left="1440"/>
      </w:pPr>
    </w:p>
    <w:p w14:paraId="50969E0A" w14:textId="77777777" w:rsidR="00935832" w:rsidRDefault="00935832" w:rsidP="00935832">
      <w:pPr>
        <w:spacing w:after="0"/>
        <w:ind w:left="1440"/>
      </w:pPr>
    </w:p>
    <w:p w14:paraId="5569ABB6" w14:textId="05AC79E1" w:rsidR="00935832" w:rsidRDefault="00935832" w:rsidP="007729C2">
      <w:pPr>
        <w:pStyle w:val="ListParagraph"/>
        <w:ind w:firstLine="720"/>
      </w:pPr>
      <w:r>
        <w:t xml:space="preserve">Although much of today's web design is probably done using AI, it’s </w:t>
      </w:r>
      <w:r w:rsidR="002A290F">
        <w:t xml:space="preserve">still </w:t>
      </w:r>
      <w:r>
        <w:t xml:space="preserve">important to know web design basics to review AI results and be able to do fine-tuning and troubleshooting. </w:t>
      </w:r>
      <w:r w:rsidR="002A290F">
        <w:t xml:space="preserve">The book is written in a ‘handbook’ fashion making it valuable for referral during </w:t>
      </w:r>
      <w:r w:rsidR="002C0193">
        <w:t xml:space="preserve">the </w:t>
      </w:r>
      <w:r w:rsidR="002A290F">
        <w:t>web</w:t>
      </w:r>
      <w:r w:rsidR="007729C2">
        <w:t xml:space="preserve"> </w:t>
      </w:r>
      <w:r w:rsidR="002A290F">
        <w:t>design process.</w:t>
      </w:r>
      <w:r w:rsidR="002A290F">
        <w:t xml:space="preserve"> </w:t>
      </w:r>
      <w:r>
        <w:t xml:space="preserve">Chapters follow </w:t>
      </w:r>
      <w:r w:rsidR="002A290F">
        <w:t xml:space="preserve">a </w:t>
      </w:r>
      <w:r>
        <w:t xml:space="preserve">logical order, but accommodate skipping around without losing </w:t>
      </w:r>
      <w:r w:rsidR="002A290F">
        <w:t xml:space="preserve">too much </w:t>
      </w:r>
      <w:r>
        <w:t>context. Throughout the book there are ‘asides’ to alert readers to items important to remember.</w:t>
      </w:r>
      <w:r w:rsidR="002A290F">
        <w:t xml:space="preserve"> </w:t>
      </w:r>
      <w:r w:rsidR="007729C2">
        <w:t>It</w:t>
      </w:r>
      <w:r>
        <w:t xml:space="preserve"> begins with </w:t>
      </w:r>
      <w:r w:rsidR="007729C2">
        <w:t xml:space="preserve">a </w:t>
      </w:r>
      <w:r>
        <w:t>simple one-line webpage  and ends with a well</w:t>
      </w:r>
      <w:r w:rsidR="002A290F">
        <w:t>-</w:t>
      </w:r>
      <w:r>
        <w:t>structured semantically crafted web page that include</w:t>
      </w:r>
      <w:r w:rsidR="007729C2">
        <w:t>s well</w:t>
      </w:r>
      <w:r>
        <w:t xml:space="preserve"> thought</w:t>
      </w:r>
      <w:r w:rsidR="007729C2">
        <w:t xml:space="preserve"> </w:t>
      </w:r>
      <w:r>
        <w:t xml:space="preserve">out typeface combinations and </w:t>
      </w:r>
      <w:r w:rsidR="007729C2">
        <w:t xml:space="preserve">engaging </w:t>
      </w:r>
      <w:r>
        <w:t>color combinations.</w:t>
      </w:r>
      <w:r w:rsidR="002A290F">
        <w:t xml:space="preserve"> Th</w:t>
      </w:r>
      <w:r>
        <w:t>e example</w:t>
      </w:r>
      <w:r w:rsidR="002A290F">
        <w:t xml:space="preserve"> projects</w:t>
      </w:r>
      <w:r>
        <w:t xml:space="preserve"> are well-explained and could be used as templates for future projects.  </w:t>
      </w:r>
      <w:r w:rsidR="00EA4CB8">
        <w:t xml:space="preserve">Included is </w:t>
      </w:r>
      <w:r>
        <w:t>an online ‘WEB DESIGN PLAYGROUND’ that readers can use to run the included examples, or</w:t>
      </w:r>
      <w:r w:rsidR="007729C2">
        <w:t xml:space="preserve"> use to experiment with</w:t>
      </w:r>
      <w:r>
        <w:t xml:space="preserve"> their own code. Also included are tools for choosing colors. The online version of the book includes functions for highlighting</w:t>
      </w:r>
      <w:r w:rsidR="00EA4CB8">
        <w:t xml:space="preserve"> and</w:t>
      </w:r>
      <w:r>
        <w:t xml:space="preserve"> bookmarking</w:t>
      </w:r>
      <w:r w:rsidR="00EA4CB8">
        <w:t xml:space="preserve"> sections</w:t>
      </w:r>
      <w:r>
        <w:t xml:space="preserve">, and </w:t>
      </w:r>
      <w:r w:rsidR="00EA4CB8">
        <w:t xml:space="preserve">also </w:t>
      </w:r>
      <w:r>
        <w:t>note taking</w:t>
      </w:r>
      <w:r w:rsidR="00EA4CB8">
        <w:t>,</w:t>
      </w:r>
      <w:r>
        <w:t xml:space="preserve"> that enhance</w:t>
      </w:r>
      <w:r w:rsidR="00EA4CB8">
        <w:t>s</w:t>
      </w:r>
      <w:r>
        <w:t xml:space="preserve"> the reading experience</w:t>
      </w:r>
      <w:r w:rsidR="002A290F">
        <w:t xml:space="preserve">. The only thing I found annoying </w:t>
      </w:r>
      <w:r w:rsidR="007729C2">
        <w:t>were</w:t>
      </w:r>
      <w:r>
        <w:t xml:space="preserve"> code samples that show </w:t>
      </w:r>
      <w:r w:rsidR="007729C2">
        <w:t>‘</w:t>
      </w:r>
      <w:r>
        <w:t>&amp;lt;</w:t>
      </w:r>
      <w:r w:rsidR="007729C2">
        <w:t>’</w:t>
      </w:r>
      <w:r>
        <w:t xml:space="preserve"> and </w:t>
      </w:r>
      <w:r w:rsidR="007729C2">
        <w:t>‘</w:t>
      </w:r>
      <w:r>
        <w:t>&amp;gt;</w:t>
      </w:r>
      <w:r w:rsidR="007729C2">
        <w:t>’</w:t>
      </w:r>
      <w:r>
        <w:t xml:space="preserve"> where </w:t>
      </w:r>
      <w:r w:rsidR="007729C2">
        <w:t>‘</w:t>
      </w:r>
      <w:r>
        <w:t>&lt;</w:t>
      </w:r>
      <w:r w:rsidR="007729C2">
        <w:t>’</w:t>
      </w:r>
      <w:r>
        <w:t xml:space="preserve"> and </w:t>
      </w:r>
      <w:r w:rsidR="007729C2">
        <w:t>‘</w:t>
      </w:r>
      <w:r>
        <w:t>&gt;</w:t>
      </w:r>
      <w:r w:rsidR="007729C2">
        <w:t>’</w:t>
      </w:r>
      <w:r>
        <w:t xml:space="preserve"> should appear.</w:t>
      </w:r>
      <w:r w:rsidR="007729C2">
        <w:t xml:space="preserve"> </w:t>
      </w:r>
      <w:r>
        <w:t>A novice web develop</w:t>
      </w:r>
      <w:r w:rsidR="007729C2">
        <w:t>er</w:t>
      </w:r>
      <w:r>
        <w:t xml:space="preserve"> will appreciate the book’s gentle introduction that start</w:t>
      </w:r>
      <w:r w:rsidR="007729C2">
        <w:t>s</w:t>
      </w:r>
      <w:r>
        <w:t xml:space="preserve"> at the very beginning of designing and constructing web pages. Yet there are various advanced tips and techniques that </w:t>
      </w:r>
      <w:r w:rsidR="00E940DC">
        <w:t xml:space="preserve">will </w:t>
      </w:r>
      <w:r>
        <w:t xml:space="preserve">capture the attention of more advanced </w:t>
      </w:r>
      <w:r w:rsidR="002C0193">
        <w:t xml:space="preserve">web </w:t>
      </w:r>
      <w:r>
        <w:t>developers</w:t>
      </w:r>
      <w:r w:rsidR="007729C2">
        <w:t xml:space="preserve">. This book would be a welcomed addition </w:t>
      </w:r>
      <w:r w:rsidR="00E940DC">
        <w:t xml:space="preserve">to </w:t>
      </w:r>
      <w:r w:rsidR="007729C2">
        <w:t>libraries of web developers either as a prime</w:t>
      </w:r>
      <w:r w:rsidR="00E940DC">
        <w:t>r</w:t>
      </w:r>
      <w:r w:rsidR="007729C2">
        <w:t xml:space="preserve"> or a reference manual.</w:t>
      </w:r>
    </w:p>
    <w:p w14:paraId="5B7E1DC9" w14:textId="0ABF557D" w:rsidR="00935832" w:rsidRPr="005B2BD4" w:rsidRDefault="00935832" w:rsidP="005B2BD4">
      <w:pPr>
        <w:ind w:left="1440"/>
      </w:pPr>
    </w:p>
    <w:sectPr w:rsidR="00935832" w:rsidRPr="005B2BD4" w:rsidSect="00D6195D">
      <w:headerReference w:type="even" r:id="rId7"/>
      <w:headerReference w:type="default" r:id="rId8"/>
      <w:footerReference w:type="even" r:id="rId9"/>
      <w:footerReference w:type="default" r:id="rId10"/>
      <w:headerReference w:type="first" r:id="rId11"/>
      <w:footerReference w:type="first" r:id="rId12"/>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51448" w14:textId="77777777" w:rsidR="00B85752" w:rsidRDefault="00B85752" w:rsidP="00B65B4A">
      <w:pPr>
        <w:spacing w:after="0" w:line="240" w:lineRule="auto"/>
      </w:pPr>
      <w:r>
        <w:separator/>
      </w:r>
    </w:p>
  </w:endnote>
  <w:endnote w:type="continuationSeparator" w:id="0">
    <w:p w14:paraId="25D99A39" w14:textId="77777777" w:rsidR="00B85752" w:rsidRDefault="00B85752"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C3A51"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6F827"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7C4AAD4E"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5B2BD4">
              <w:rPr>
                <w:b/>
                <w:bCs/>
                <w:noProof/>
                <w:sz w:val="24"/>
                <w:szCs w:val="24"/>
              </w:rPr>
              <w:t>Document1</w:t>
            </w:r>
            <w:r>
              <w:rPr>
                <w:b/>
                <w:bCs/>
                <w:sz w:val="24"/>
                <w:szCs w:val="24"/>
              </w:rPr>
              <w:fldChar w:fldCharType="end"/>
            </w:r>
          </w:p>
        </w:sdtContent>
      </w:sdt>
    </w:sdtContent>
  </w:sdt>
  <w:p w14:paraId="57E791EE"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CA7E4"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D6DF0" w14:textId="77777777" w:rsidR="00B85752" w:rsidRDefault="00B85752" w:rsidP="00B65B4A">
      <w:pPr>
        <w:spacing w:after="0" w:line="240" w:lineRule="auto"/>
      </w:pPr>
      <w:r>
        <w:separator/>
      </w:r>
    </w:p>
  </w:footnote>
  <w:footnote w:type="continuationSeparator" w:id="0">
    <w:p w14:paraId="0299158F" w14:textId="77777777" w:rsidR="00B85752" w:rsidRDefault="00B85752"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368E1"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C2D10" w14:textId="77777777" w:rsidR="00B65B4A" w:rsidRDefault="00B65B4A">
    <w:pPr>
      <w:pStyle w:val="Header"/>
    </w:pPr>
    <w:r>
      <w:tab/>
    </w:r>
    <w:r>
      <w:tab/>
    </w:r>
    <w:r w:rsidR="00A36D94">
      <w:t>x</w:t>
    </w:r>
    <w:r>
      <w:t>/</w:t>
    </w:r>
    <w:r w:rsidR="00A36D94">
      <w:t>x</w:t>
    </w:r>
    <w:r>
      <w:t xml:space="preserve">/2023 </w:t>
    </w:r>
    <w:r w:rsidR="00A36D94">
      <w:t>x</w:t>
    </w:r>
    <w:r>
      <w:t>:</w:t>
    </w:r>
    <w:r w:rsidR="00A36D94">
      <w:t>xx</w:t>
    </w:r>
    <w:r>
      <w:t xml:space="preserve"> PM</w:t>
    </w:r>
  </w:p>
  <w:p w14:paraId="3139B9EC"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19FD9"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83783"/>
    <w:multiLevelType w:val="multilevel"/>
    <w:tmpl w:val="7458A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5260CC"/>
    <w:multiLevelType w:val="multilevel"/>
    <w:tmpl w:val="7458A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979074">
    <w:abstractNumId w:val="2"/>
  </w:num>
  <w:num w:numId="2" w16cid:durableId="2090030452">
    <w:abstractNumId w:val="1"/>
  </w:num>
  <w:num w:numId="3" w16cid:durableId="1233732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BD4"/>
    <w:rsid w:val="00032E53"/>
    <w:rsid w:val="00035B86"/>
    <w:rsid w:val="000E4D6F"/>
    <w:rsid w:val="001B262C"/>
    <w:rsid w:val="002A290F"/>
    <w:rsid w:val="002C0193"/>
    <w:rsid w:val="002F3278"/>
    <w:rsid w:val="00326E94"/>
    <w:rsid w:val="003501C2"/>
    <w:rsid w:val="003D1AC8"/>
    <w:rsid w:val="004067F5"/>
    <w:rsid w:val="004426D8"/>
    <w:rsid w:val="004438D6"/>
    <w:rsid w:val="004D4435"/>
    <w:rsid w:val="005B2BD4"/>
    <w:rsid w:val="006207F5"/>
    <w:rsid w:val="006F70C7"/>
    <w:rsid w:val="007443AE"/>
    <w:rsid w:val="007729C2"/>
    <w:rsid w:val="007F146A"/>
    <w:rsid w:val="00827149"/>
    <w:rsid w:val="00935832"/>
    <w:rsid w:val="009437C1"/>
    <w:rsid w:val="009B0623"/>
    <w:rsid w:val="00A36D94"/>
    <w:rsid w:val="00B12833"/>
    <w:rsid w:val="00B65B4A"/>
    <w:rsid w:val="00B85752"/>
    <w:rsid w:val="00BF0D34"/>
    <w:rsid w:val="00C012B0"/>
    <w:rsid w:val="00D26B0E"/>
    <w:rsid w:val="00D6195D"/>
    <w:rsid w:val="00E940DC"/>
    <w:rsid w:val="00EA4CB8"/>
    <w:rsid w:val="00EE4FD3"/>
    <w:rsid w:val="00F14738"/>
    <w:rsid w:val="00F3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8540F"/>
  <w15:chartTrackingRefBased/>
  <w15:docId w15:val="{392C9E65-F5B8-40B1-BB88-C39922F40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paragraph" w:styleId="ListParagraph">
    <w:name w:val="List Paragraph"/>
    <w:basedOn w:val="Normal"/>
    <w:uiPriority w:val="34"/>
    <w:qFormat/>
    <w:rsid w:val="009358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973278">
      <w:bodyDiv w:val="1"/>
      <w:marLeft w:val="0"/>
      <w:marRight w:val="0"/>
      <w:marTop w:val="0"/>
      <w:marBottom w:val="0"/>
      <w:divBdr>
        <w:top w:val="none" w:sz="0" w:space="0" w:color="auto"/>
        <w:left w:val="none" w:sz="0" w:space="0" w:color="auto"/>
        <w:bottom w:val="none" w:sz="0" w:space="0" w:color="auto"/>
        <w:right w:val="none" w:sz="0" w:space="0" w:color="auto"/>
      </w:divBdr>
    </w:div>
    <w:div w:id="428700180">
      <w:bodyDiv w:val="1"/>
      <w:marLeft w:val="0"/>
      <w:marRight w:val="0"/>
      <w:marTop w:val="0"/>
      <w:marBottom w:val="0"/>
      <w:divBdr>
        <w:top w:val="none" w:sz="0" w:space="0" w:color="auto"/>
        <w:left w:val="none" w:sz="0" w:space="0" w:color="auto"/>
        <w:bottom w:val="none" w:sz="0" w:space="0" w:color="auto"/>
        <w:right w:val="none" w:sz="0" w:space="0" w:color="auto"/>
      </w:divBdr>
    </w:div>
    <w:div w:id="627442334">
      <w:bodyDiv w:val="1"/>
      <w:marLeft w:val="0"/>
      <w:marRight w:val="0"/>
      <w:marTop w:val="0"/>
      <w:marBottom w:val="0"/>
      <w:divBdr>
        <w:top w:val="none" w:sz="0" w:space="0" w:color="auto"/>
        <w:left w:val="none" w:sz="0" w:space="0" w:color="auto"/>
        <w:bottom w:val="none" w:sz="0" w:space="0" w:color="auto"/>
        <w:right w:val="none" w:sz="0" w:space="0" w:color="auto"/>
      </w:divBdr>
    </w:div>
    <w:div w:id="166088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121</TotalTime>
  <Pages>3</Pages>
  <Words>850</Words>
  <Characters>4847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4</cp:revision>
  <dcterms:created xsi:type="dcterms:W3CDTF">2025-03-31T00:45:00Z</dcterms:created>
  <dcterms:modified xsi:type="dcterms:W3CDTF">2025-03-31T02:46:00Z</dcterms:modified>
</cp:coreProperties>
</file>