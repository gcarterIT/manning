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067DB" w14:textId="77777777" w:rsidR="008F04FE" w:rsidRPr="008F04FE" w:rsidRDefault="008F04FE" w:rsidP="008F04FE">
      <w:pPr>
        <w:rPr>
          <w:vanish/>
          <w:sz w:val="28"/>
          <w:szCs w:val="28"/>
        </w:rPr>
      </w:pPr>
      <w:r w:rsidRPr="008F04FE">
        <w:rPr>
          <w:vanish/>
          <w:sz w:val="28"/>
          <w:szCs w:val="28"/>
        </w:rPr>
        <w:t>Top of Form</w:t>
      </w:r>
    </w:p>
    <w:p w14:paraId="52F4F341" w14:textId="0FE8907C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</w:t>
      </w:r>
      <w:r w:rsidR="006C2FC2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Tell us about yourself. What do you do and what is your technical background? </w:t>
      </w:r>
    </w:p>
    <w:p w14:paraId="148ACD66" w14:textId="3AF75444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2</w:t>
      </w:r>
      <w:r w:rsidR="006C2FC2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Describe your own personal or professional use of Statistics (Bayes). </w:t>
      </w:r>
    </w:p>
    <w:p w14:paraId="2CEA4755" w14:textId="6CF25608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3</w:t>
      </w:r>
      <w:r w:rsidR="006C2FC2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On a scale of 1-10, how would you categorize your expertise in Statistics (Bayes)? </w:t>
      </w:r>
    </w:p>
    <w:p w14:paraId="720C2D69" w14:textId="2586F3D7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4</w:t>
      </w:r>
      <w:r w:rsidR="006C2FC2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Did you read the entire manuscript? If not, which chapters did you read? </w:t>
      </w:r>
    </w:p>
    <w:p w14:paraId="537D119D" w14:textId="0BB2244B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5</w:t>
      </w:r>
      <w:r w:rsidR="006C2FC2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After reading the first chapter was it clear why Statistics (Bayes) is important and how you could take advantage of it? </w:t>
      </w:r>
    </w:p>
    <w:p w14:paraId="70E2EAD8" w14:textId="1D0C4589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6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Please review the complete Table of Contents for this book, including chapters not included in this review. Would you recommend any changes or improvements? </w:t>
      </w:r>
    </w:p>
    <w:p w14:paraId="73C9B9BA" w14:textId="40C818AB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7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What new techniques, insights or perspectives did you gain from this book? </w:t>
      </w:r>
    </w:p>
    <w:p w14:paraId="6731ABD1" w14:textId="4200EF6F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8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>Will the intended read</w:t>
      </w:r>
      <w:r w:rsidR="009E2EC3">
        <w:rPr>
          <w:sz w:val="28"/>
          <w:szCs w:val="28"/>
        </w:rPr>
        <w:t xml:space="preserve"> </w:t>
      </w:r>
      <w:proofErr w:type="spellStart"/>
      <w:r w:rsidRPr="008F04FE">
        <w:rPr>
          <w:sz w:val="28"/>
          <w:szCs w:val="28"/>
        </w:rPr>
        <w:t>ers</w:t>
      </w:r>
      <w:proofErr w:type="spellEnd"/>
      <w:r w:rsidRPr="008F04FE">
        <w:rPr>
          <w:sz w:val="28"/>
          <w:szCs w:val="28"/>
        </w:rPr>
        <w:t xml:space="preserve"> consider this book to be valuable? Please explain. </w:t>
      </w:r>
    </w:p>
    <w:p w14:paraId="51909373" w14:textId="2E0DB31F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9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Do you think the title will attract the attention of the readers? Please explain. </w:t>
      </w:r>
    </w:p>
    <w:p w14:paraId="5F93D292" w14:textId="58B90CF3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10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Does the title of the book match the content? Feel free to suggest an alternate title. </w:t>
      </w:r>
    </w:p>
    <w:p w14:paraId="7AC3EEEC" w14:textId="07A2ABA9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11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What do you think of the overall concept of the book and its approach to the topic? </w:t>
      </w:r>
    </w:p>
    <w:p w14:paraId="45DD32C8" w14:textId="484FB3E4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12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How many stars would you give this book on Amazon, based on what you’ve read so far and assuming the remaining content is of similar quality. </w:t>
      </w:r>
    </w:p>
    <w:p w14:paraId="48C164B8" w14:textId="2162273A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13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What would you say in your review? </w:t>
      </w:r>
    </w:p>
    <w:p w14:paraId="7998819E" w14:textId="64D43CF1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14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What would the author need to change to get 5 stars? Please be specific. </w:t>
      </w:r>
    </w:p>
    <w:p w14:paraId="35A983F1" w14:textId="6452AD63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15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Would you recommend this book to your colleagues? Please explain. </w:t>
      </w:r>
    </w:p>
    <w:p w14:paraId="4292A434" w14:textId="545AFF4C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16</w:t>
      </w:r>
      <w:r w:rsidRPr="008F04FE">
        <w:rPr>
          <w:sz w:val="28"/>
          <w:szCs w:val="28"/>
        </w:rPr>
        <w:t xml:space="preserve">Can you name some technology experts (perhaps lesser known) who you think would make good authors? Feel free to suggest yourself. </w:t>
      </w:r>
    </w:p>
    <w:p w14:paraId="64B32110" w14:textId="2A09684D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17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Can we use a quote from your review in our marketing materials? We may edit your quote for clarity, context, and grammar. We will not change your meaning or intent. </w:t>
      </w:r>
    </w:p>
    <w:p w14:paraId="24DD23E2" w14:textId="1AE21363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18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How would you like your name to appear with your quote? Please include title and company/organization in this form: e.g. Juanita Smith, Senior engineer, Firebird Software </w:t>
      </w:r>
    </w:p>
    <w:p w14:paraId="363085C2" w14:textId="3C3B825E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19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>Where are you active online and how can we find you there? (</w:t>
      </w:r>
      <w:proofErr w:type="spellStart"/>
      <w:r w:rsidRPr="008F04FE">
        <w:rPr>
          <w:sz w:val="28"/>
          <w:szCs w:val="28"/>
        </w:rPr>
        <w:t>Linkedin</w:t>
      </w:r>
      <w:proofErr w:type="spellEnd"/>
      <w:r w:rsidRPr="008F04FE">
        <w:rPr>
          <w:sz w:val="28"/>
          <w:szCs w:val="28"/>
        </w:rPr>
        <w:t xml:space="preserve">, Reddit, X, </w:t>
      </w:r>
      <w:proofErr w:type="spellStart"/>
      <w:r w:rsidRPr="008F04FE">
        <w:rPr>
          <w:sz w:val="28"/>
          <w:szCs w:val="28"/>
        </w:rPr>
        <w:t>Bluesky</w:t>
      </w:r>
      <w:proofErr w:type="spellEnd"/>
      <w:r w:rsidRPr="008F04FE">
        <w:rPr>
          <w:sz w:val="28"/>
          <w:szCs w:val="28"/>
        </w:rPr>
        <w:t xml:space="preserve">, Substack, Other?) </w:t>
      </w:r>
    </w:p>
    <w:p w14:paraId="494C5920" w14:textId="2B8A5C30" w:rsidR="008F04FE" w:rsidRPr="008F04FE" w:rsidRDefault="008F04FE" w:rsidP="008F04FE">
      <w:pPr>
        <w:rPr>
          <w:sz w:val="28"/>
          <w:szCs w:val="28"/>
        </w:rPr>
      </w:pPr>
      <w:r w:rsidRPr="008F04FE">
        <w:rPr>
          <w:b/>
          <w:bCs/>
          <w:sz w:val="28"/>
          <w:szCs w:val="28"/>
        </w:rPr>
        <w:t>20</w:t>
      </w:r>
      <w:r w:rsidR="009E2EC3">
        <w:rPr>
          <w:b/>
          <w:bCs/>
          <w:sz w:val="28"/>
          <w:szCs w:val="28"/>
        </w:rPr>
        <w:t xml:space="preserve"> </w:t>
      </w:r>
      <w:r w:rsidRPr="008F04FE">
        <w:rPr>
          <w:sz w:val="28"/>
          <w:szCs w:val="28"/>
        </w:rPr>
        <w:t xml:space="preserve">Do you have anything else to tell us? </w:t>
      </w:r>
    </w:p>
    <w:p w14:paraId="11040B67" w14:textId="77777777" w:rsidR="008F04FE" w:rsidRPr="008F04FE" w:rsidRDefault="008F04FE" w:rsidP="008F04FE">
      <w:pPr>
        <w:rPr>
          <w:vanish/>
          <w:sz w:val="28"/>
          <w:szCs w:val="28"/>
        </w:rPr>
      </w:pPr>
      <w:r w:rsidRPr="008F04FE">
        <w:rPr>
          <w:vanish/>
          <w:sz w:val="28"/>
          <w:szCs w:val="28"/>
        </w:rPr>
        <w:t>Bottom of Form</w:t>
      </w:r>
    </w:p>
    <w:p w14:paraId="0786F396" w14:textId="77777777" w:rsidR="004438D6" w:rsidRPr="009E2EC3" w:rsidRDefault="004438D6">
      <w:pPr>
        <w:rPr>
          <w:sz w:val="28"/>
          <w:szCs w:val="28"/>
        </w:rPr>
      </w:pPr>
    </w:p>
    <w:sectPr w:rsidR="004438D6" w:rsidRPr="009E2EC3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0DC8A" w14:textId="77777777" w:rsidR="00C22FCE" w:rsidRDefault="00C22FCE" w:rsidP="00B65B4A">
      <w:pPr>
        <w:spacing w:after="0" w:line="240" w:lineRule="auto"/>
      </w:pPr>
      <w:r>
        <w:separator/>
      </w:r>
    </w:p>
  </w:endnote>
  <w:endnote w:type="continuationSeparator" w:id="0">
    <w:p w14:paraId="2AF56794" w14:textId="77777777" w:rsidR="00C22FCE" w:rsidRDefault="00C22FCE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29E25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429E714" w14:textId="1AB739EF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C2FC2">
              <w:rPr>
                <w:b/>
                <w:bCs/>
                <w:noProof/>
                <w:sz w:val="24"/>
                <w:szCs w:val="24"/>
              </w:rPr>
              <w:t>grokking_bayes_questionairre_raw.docx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92CAFF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0F3E5" w14:textId="77777777" w:rsidR="00C22FCE" w:rsidRDefault="00C22FCE" w:rsidP="00B65B4A">
      <w:pPr>
        <w:spacing w:after="0" w:line="240" w:lineRule="auto"/>
      </w:pPr>
      <w:r>
        <w:separator/>
      </w:r>
    </w:p>
  </w:footnote>
  <w:footnote w:type="continuationSeparator" w:id="0">
    <w:p w14:paraId="50E7A77B" w14:textId="77777777" w:rsidR="00C22FCE" w:rsidRDefault="00C22FCE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E0FD" w14:textId="75B5BAE2" w:rsidR="00D6195D" w:rsidRDefault="008F04FE">
    <w:pPr>
      <w:pStyle w:val="Header"/>
    </w:pPr>
    <w:r>
      <w:t>4/22/26</w:t>
    </w:r>
  </w:p>
  <w:p w14:paraId="4CF747F1" w14:textId="22778A04" w:rsidR="008F04FE" w:rsidRDefault="009E2EC3">
    <w:pPr>
      <w:pStyle w:val="Header"/>
    </w:pPr>
    <w: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E6F9E"/>
    <w:multiLevelType w:val="multilevel"/>
    <w:tmpl w:val="A07C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1"/>
  </w:num>
  <w:num w:numId="2" w16cid:durableId="92734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FE"/>
    <w:rsid w:val="00032E53"/>
    <w:rsid w:val="00035B86"/>
    <w:rsid w:val="002F3278"/>
    <w:rsid w:val="00326E94"/>
    <w:rsid w:val="003501C2"/>
    <w:rsid w:val="00382CF7"/>
    <w:rsid w:val="004067F5"/>
    <w:rsid w:val="004438D6"/>
    <w:rsid w:val="004D4435"/>
    <w:rsid w:val="006C2FC2"/>
    <w:rsid w:val="006D1E9C"/>
    <w:rsid w:val="006F70C7"/>
    <w:rsid w:val="007443AE"/>
    <w:rsid w:val="00827149"/>
    <w:rsid w:val="008F04FE"/>
    <w:rsid w:val="009E2EC3"/>
    <w:rsid w:val="00A36D94"/>
    <w:rsid w:val="00B12833"/>
    <w:rsid w:val="00B65B4A"/>
    <w:rsid w:val="00B8539B"/>
    <w:rsid w:val="00BF0D34"/>
    <w:rsid w:val="00C22FCE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476CD"/>
  <w15:chartTrackingRefBased/>
  <w15:docId w15:val="{A7003170-5F26-4640-AC9A-1221D810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styleId="Hyperlink">
    <w:name w:val="Hyperlink"/>
    <w:basedOn w:val="DefaultParagraphFont"/>
    <w:uiPriority w:val="99"/>
    <w:unhideWhenUsed/>
    <w:rsid w:val="008F0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6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8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9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55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0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51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52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47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85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90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33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1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68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3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2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8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39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8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5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2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0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866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6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50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3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7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9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3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7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0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84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4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567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59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91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7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5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9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3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769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6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83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34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4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6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78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75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24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0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4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0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93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165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010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7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48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76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01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774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0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6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22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9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9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60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8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04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85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2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73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69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7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9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53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649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3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8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520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094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4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97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288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6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6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9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8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9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5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870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9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0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2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47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4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67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08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06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6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79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0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46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20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63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8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91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7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70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87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15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134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1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5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0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72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4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5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3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5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9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49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6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4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191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3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03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856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61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198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3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560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985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8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64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7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3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63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3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31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63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3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7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394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5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0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426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5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7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099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01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22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916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3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99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5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2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110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748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1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54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0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47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3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16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1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27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43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716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5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551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13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461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05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4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5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0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17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1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259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06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5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6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54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1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42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2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04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6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75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3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0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cp:lastPrinted>2026-04-22T14:07:00Z</cp:lastPrinted>
  <dcterms:created xsi:type="dcterms:W3CDTF">2026-04-22T14:10:00Z</dcterms:created>
  <dcterms:modified xsi:type="dcterms:W3CDTF">2026-04-22T14:10:00Z</dcterms:modified>
</cp:coreProperties>
</file>