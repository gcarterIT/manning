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E97C3" w14:textId="77777777" w:rsidR="001254E7" w:rsidRDefault="001254E7" w:rsidP="001254E7">
      <w:r>
        <w:t>================================================================================</w:t>
      </w:r>
    </w:p>
    <w:p w14:paraId="543113BE" w14:textId="77777777" w:rsidR="001254E7" w:rsidRDefault="001254E7" w:rsidP="001254E7">
      <w:r>
        <w:t>PAGE 1</w:t>
      </w:r>
    </w:p>
    <w:p w14:paraId="79CF532F" w14:textId="77777777" w:rsidR="001254E7" w:rsidRDefault="001254E7" w:rsidP="001254E7">
      <w:r>
        <w:t>================================================================================</w:t>
      </w:r>
    </w:p>
    <w:p w14:paraId="21B7393F" w14:textId="77777777" w:rsidR="001254E7" w:rsidRDefault="001254E7" w:rsidP="001254E7"/>
    <w:p w14:paraId="0D1BF371" w14:textId="77777777" w:rsidR="001254E7" w:rsidRDefault="001254E7" w:rsidP="001254E7">
      <w:r>
        <w:t xml:space="preserve">                      Effective Software Testing - 2nd edition</w:t>
      </w:r>
    </w:p>
    <w:p w14:paraId="0456E975" w14:textId="77777777" w:rsidR="001254E7" w:rsidRDefault="001254E7" w:rsidP="001254E7"/>
    <w:p w14:paraId="1546D1D9" w14:textId="77777777" w:rsidR="001254E7" w:rsidRDefault="001254E7" w:rsidP="001254E7">
      <w:r>
        <w:t xml:space="preserve">                                                    Mauricio </w:t>
      </w:r>
      <w:proofErr w:type="spellStart"/>
      <w:r>
        <w:t>Aniche</w:t>
      </w:r>
      <w:proofErr w:type="spellEnd"/>
    </w:p>
    <w:p w14:paraId="58ED28FA" w14:textId="77777777" w:rsidR="001254E7" w:rsidRDefault="001254E7" w:rsidP="001254E7"/>
    <w:p w14:paraId="1D49F309" w14:textId="77777777" w:rsidR="001254E7" w:rsidRDefault="001254E7" w:rsidP="001254E7">
      <w:r>
        <w:t>The document proposes the second edition of Effective Software Testing.</w:t>
      </w:r>
    </w:p>
    <w:p w14:paraId="38FD6F8B" w14:textId="77777777" w:rsidR="001254E7" w:rsidRDefault="001254E7" w:rsidP="001254E7">
      <w:r>
        <w:t>In a nutshell, this new edition will:</w:t>
      </w:r>
    </w:p>
    <w:p w14:paraId="6DAD0814" w14:textId="77777777" w:rsidR="001254E7" w:rsidRDefault="001254E7" w:rsidP="001254E7"/>
    <w:p w14:paraId="221BC647" w14:textId="77777777" w:rsidR="001254E7" w:rsidRDefault="001254E7" w:rsidP="001254E7">
      <w:r>
        <w:t>• Be more foundational and programming-language agnostic.</w:t>
      </w:r>
    </w:p>
    <w:p w14:paraId="1E92518F" w14:textId="77777777" w:rsidR="001254E7" w:rsidRDefault="001254E7" w:rsidP="001254E7">
      <w:r>
        <w:t>• Several improvements based on reader feedback.</w:t>
      </w:r>
    </w:p>
    <w:p w14:paraId="6E4FA487" w14:textId="77777777" w:rsidR="001254E7" w:rsidRDefault="001254E7" w:rsidP="001254E7">
      <w:r>
        <w:t>• Focus on how AI and agentic AI can help in the process.</w:t>
      </w:r>
    </w:p>
    <w:p w14:paraId="0067B71F" w14:textId="77777777" w:rsidR="001254E7" w:rsidRDefault="001254E7" w:rsidP="001254E7"/>
    <w:p w14:paraId="25E8DF47" w14:textId="77777777" w:rsidR="001254E7" w:rsidRDefault="001254E7" w:rsidP="001254E7">
      <w:r>
        <w:t>Contact:</w:t>
      </w:r>
    </w:p>
    <w:p w14:paraId="71CA776A" w14:textId="77777777" w:rsidR="001254E7" w:rsidRDefault="001254E7" w:rsidP="001254E7">
      <w:r>
        <w:t xml:space="preserve">• Mauricio </w:t>
      </w:r>
      <w:proofErr w:type="spellStart"/>
      <w:r>
        <w:t>Aniche</w:t>
      </w:r>
      <w:proofErr w:type="spellEnd"/>
      <w:r>
        <w:t>:</w:t>
      </w:r>
    </w:p>
    <w:p w14:paraId="7F5416D0" w14:textId="77777777" w:rsidR="001254E7" w:rsidRDefault="001254E7" w:rsidP="001254E7">
      <w:r>
        <w:t xml:space="preserve">  https://www.linkedin.com/in/mauricioaniche/</w:t>
      </w:r>
    </w:p>
    <w:p w14:paraId="57FC2CC3" w14:textId="77777777" w:rsidR="001254E7" w:rsidRDefault="001254E7" w:rsidP="001254E7"/>
    <w:p w14:paraId="004E10C8" w14:textId="77777777" w:rsidR="001254E7" w:rsidRDefault="001254E7" w:rsidP="001254E7">
      <w:r>
        <w:t>Table of Contents</w:t>
      </w:r>
    </w:p>
    <w:p w14:paraId="4DE67743" w14:textId="77777777" w:rsidR="001254E7" w:rsidRDefault="001254E7" w:rsidP="001254E7"/>
    <w:p w14:paraId="1D7A1E6F" w14:textId="77777777" w:rsidR="001254E7" w:rsidRDefault="001254E7" w:rsidP="001254E7">
      <w:r>
        <w:t>1 Effective and systematic software testing</w:t>
      </w:r>
    </w:p>
    <w:p w14:paraId="70EE490F" w14:textId="77777777" w:rsidR="001254E7" w:rsidRDefault="001254E7" w:rsidP="001254E7">
      <w:r>
        <w:t>1.1 Developers who test vs. developers who do not</w:t>
      </w:r>
    </w:p>
    <w:p w14:paraId="0075C242" w14:textId="77777777" w:rsidR="001254E7" w:rsidRDefault="001254E7" w:rsidP="001254E7">
      <w:r>
        <w:t>1.2 Effective software testing for developers</w:t>
      </w:r>
    </w:p>
    <w:p w14:paraId="40AA108E" w14:textId="77777777" w:rsidR="001254E7" w:rsidRDefault="001254E7" w:rsidP="001254E7">
      <w:r>
        <w:t>1.3 Principles of software testing</w:t>
      </w:r>
    </w:p>
    <w:p w14:paraId="5749E25D" w14:textId="77777777" w:rsidR="001254E7" w:rsidRDefault="001254E7" w:rsidP="001254E7">
      <w:r>
        <w:t>1.4 Testing in the AI world</w:t>
      </w:r>
    </w:p>
    <w:p w14:paraId="487DF9BA" w14:textId="77777777" w:rsidR="001254E7" w:rsidRDefault="001254E7" w:rsidP="001254E7"/>
    <w:p w14:paraId="23E23CA6" w14:textId="77777777" w:rsidR="001254E7" w:rsidRDefault="001254E7" w:rsidP="001254E7"/>
    <w:p w14:paraId="393D6B3F" w14:textId="77777777" w:rsidR="001254E7" w:rsidRDefault="001254E7" w:rsidP="001254E7">
      <w:r>
        <w:t>================================================================================</w:t>
      </w:r>
    </w:p>
    <w:p w14:paraId="0448198C" w14:textId="77777777" w:rsidR="001254E7" w:rsidRDefault="001254E7" w:rsidP="001254E7">
      <w:r>
        <w:t>PAGE 2</w:t>
      </w:r>
    </w:p>
    <w:p w14:paraId="5D08B22D" w14:textId="77777777" w:rsidR="001254E7" w:rsidRDefault="001254E7" w:rsidP="001254E7">
      <w:r>
        <w:t>================================================================================</w:t>
      </w:r>
    </w:p>
    <w:p w14:paraId="31A84988" w14:textId="77777777" w:rsidR="001254E7" w:rsidRDefault="001254E7" w:rsidP="001254E7"/>
    <w:p w14:paraId="2019B070" w14:textId="77777777" w:rsidR="001254E7" w:rsidRDefault="001254E7" w:rsidP="001254E7">
      <w:r>
        <w:t>1.5 Can we find all the bugs?</w:t>
      </w:r>
    </w:p>
    <w:p w14:paraId="14927DD9" w14:textId="77777777" w:rsidR="001254E7" w:rsidRDefault="001254E7" w:rsidP="001254E7"/>
    <w:p w14:paraId="52F2BA68" w14:textId="77777777" w:rsidR="001254E7" w:rsidRDefault="001254E7" w:rsidP="001254E7">
      <w:r>
        <w:t>What changes from the 1st edition?</w:t>
      </w:r>
    </w:p>
    <w:p w14:paraId="44E61A0C" w14:textId="77777777" w:rsidR="001254E7" w:rsidRDefault="001254E7" w:rsidP="001254E7"/>
    <w:p w14:paraId="4A821846" w14:textId="77777777" w:rsidR="001254E7" w:rsidRDefault="001254E7" w:rsidP="001254E7">
      <w:r>
        <w:t>2 The testing pyramid</w:t>
      </w:r>
    </w:p>
    <w:p w14:paraId="7BEA0E11" w14:textId="77777777" w:rsidR="001254E7" w:rsidRDefault="001254E7" w:rsidP="001254E7">
      <w:r>
        <w:t>2.1 Test levels</w:t>
      </w:r>
    </w:p>
    <w:p w14:paraId="5D2A9DCE" w14:textId="77777777" w:rsidR="001254E7" w:rsidRDefault="001254E7" w:rsidP="001254E7">
      <w:r>
        <w:t>2.2 Picking the right test level</w:t>
      </w:r>
    </w:p>
    <w:p w14:paraId="46F4DCF3" w14:textId="77777777" w:rsidR="001254E7" w:rsidRDefault="001254E7" w:rsidP="001254E7">
      <w:r>
        <w:t>2.3 Testing pyramid</w:t>
      </w:r>
    </w:p>
    <w:p w14:paraId="3ACD2C72" w14:textId="77777777" w:rsidR="001254E7" w:rsidRDefault="001254E7" w:rsidP="001254E7">
      <w:r>
        <w:t>2.4 Characteristics of a good test suite</w:t>
      </w:r>
    </w:p>
    <w:p w14:paraId="6C2EE6E8" w14:textId="77777777" w:rsidR="001254E7" w:rsidRDefault="001254E7" w:rsidP="001254E7">
      <w:r>
        <w:t>3 Writing thorough tests</w:t>
      </w:r>
    </w:p>
    <w:p w14:paraId="5E5D35C9" w14:textId="77777777" w:rsidR="001254E7" w:rsidRDefault="001254E7" w:rsidP="001254E7">
      <w:r>
        <w:t>3.1 The requirements say it all</w:t>
      </w:r>
    </w:p>
    <w:p w14:paraId="38E54240" w14:textId="77777777" w:rsidR="001254E7" w:rsidRDefault="001254E7" w:rsidP="001254E7"/>
    <w:p w14:paraId="4E2B701C" w14:textId="77777777" w:rsidR="001254E7" w:rsidRDefault="001254E7" w:rsidP="001254E7"/>
    <w:p w14:paraId="7378BA5C" w14:textId="77777777" w:rsidR="001254E7" w:rsidRDefault="001254E7" w:rsidP="001254E7">
      <w:r>
        <w:t>================================================================================</w:t>
      </w:r>
    </w:p>
    <w:p w14:paraId="7992539B" w14:textId="77777777" w:rsidR="001254E7" w:rsidRDefault="001254E7" w:rsidP="001254E7">
      <w:r>
        <w:t>PAGE 3</w:t>
      </w:r>
    </w:p>
    <w:p w14:paraId="7D9E48A2" w14:textId="77777777" w:rsidR="001254E7" w:rsidRDefault="001254E7" w:rsidP="001254E7">
      <w:r>
        <w:t>================================================================================</w:t>
      </w:r>
    </w:p>
    <w:p w14:paraId="3C555B46" w14:textId="77777777" w:rsidR="001254E7" w:rsidRDefault="001254E7" w:rsidP="001254E7"/>
    <w:p w14:paraId="319B5FFA" w14:textId="77777777" w:rsidR="001254E7" w:rsidRDefault="001254E7" w:rsidP="001254E7">
      <w:r>
        <w:t>3 Writing thorough tests</w:t>
      </w:r>
    </w:p>
    <w:p w14:paraId="30BDC19A" w14:textId="77777777" w:rsidR="001254E7" w:rsidRDefault="001254E7" w:rsidP="001254E7"/>
    <w:p w14:paraId="7AB90B3B" w14:textId="77777777" w:rsidR="001254E7" w:rsidRDefault="001254E7" w:rsidP="001254E7">
      <w:r>
        <w:t>3.1 Understanding the requirements</w:t>
      </w:r>
    </w:p>
    <w:p w14:paraId="27F0D1EB" w14:textId="77777777" w:rsidR="001254E7" w:rsidRDefault="001254E7" w:rsidP="001254E7">
      <w:r>
        <w:t>3.2 Specification-based testing in a nutshell</w:t>
      </w:r>
    </w:p>
    <w:p w14:paraId="5CB1E508" w14:textId="77777777" w:rsidR="001254E7" w:rsidRDefault="001254E7" w:rsidP="001254E7">
      <w:r>
        <w:t>3.3 Finding bugs with specification testing</w:t>
      </w:r>
    </w:p>
    <w:p w14:paraId="2FAC5ABE" w14:textId="77777777" w:rsidR="001254E7" w:rsidRDefault="001254E7" w:rsidP="001254E7">
      <w:r>
        <w:t>3.4 Specification-based testing in the real world</w:t>
      </w:r>
    </w:p>
    <w:p w14:paraId="02220803" w14:textId="77777777" w:rsidR="001254E7" w:rsidRDefault="001254E7" w:rsidP="001254E7">
      <w:r>
        <w:t>3.5 Using AI to test requirements</w:t>
      </w:r>
    </w:p>
    <w:p w14:paraId="6E9A1E86" w14:textId="77777777" w:rsidR="001254E7" w:rsidRDefault="001254E7" w:rsidP="001254E7"/>
    <w:p w14:paraId="2991E6CE" w14:textId="77777777" w:rsidR="001254E7" w:rsidRDefault="001254E7" w:rsidP="001254E7">
      <w:r>
        <w:t>4 Using coverage to improve the tests</w:t>
      </w:r>
    </w:p>
    <w:p w14:paraId="5D503B6F" w14:textId="77777777" w:rsidR="001254E7" w:rsidRDefault="001254E7" w:rsidP="001254E7">
      <w:r>
        <w:t>4.1 Code coverage, the right way</w:t>
      </w:r>
    </w:p>
    <w:p w14:paraId="6A04FFEB" w14:textId="77777777" w:rsidR="001254E7" w:rsidRDefault="001254E7" w:rsidP="001254E7"/>
    <w:p w14:paraId="5CDAB81B" w14:textId="77777777" w:rsidR="001254E7" w:rsidRDefault="001254E7" w:rsidP="001254E7"/>
    <w:p w14:paraId="4DD5C690" w14:textId="77777777" w:rsidR="001254E7" w:rsidRDefault="001254E7" w:rsidP="001254E7">
      <w:r>
        <w:t>================================================================================</w:t>
      </w:r>
    </w:p>
    <w:p w14:paraId="1D2F6B97" w14:textId="77777777" w:rsidR="001254E7" w:rsidRDefault="001254E7" w:rsidP="001254E7">
      <w:r>
        <w:lastRenderedPageBreak/>
        <w:t>PAGE 4</w:t>
      </w:r>
    </w:p>
    <w:p w14:paraId="3F3F3B33" w14:textId="77777777" w:rsidR="001254E7" w:rsidRDefault="001254E7" w:rsidP="001254E7">
      <w:r>
        <w:t>================================================================================</w:t>
      </w:r>
    </w:p>
    <w:p w14:paraId="77CEE7F8" w14:textId="77777777" w:rsidR="001254E7" w:rsidRDefault="001254E7" w:rsidP="001254E7"/>
    <w:p w14:paraId="57A60A21" w14:textId="77777777" w:rsidR="001254E7" w:rsidRDefault="001254E7" w:rsidP="001254E7">
      <w:r>
        <w:t>4.2 Structural testing in a nutshell</w:t>
      </w:r>
    </w:p>
    <w:p w14:paraId="17DF89B4" w14:textId="77777777" w:rsidR="001254E7" w:rsidRDefault="001254E7" w:rsidP="001254E7">
      <w:r>
        <w:t>4.3 Code coverage criteria</w:t>
      </w:r>
    </w:p>
    <w:p w14:paraId="75B27F93" w14:textId="77777777" w:rsidR="001254E7" w:rsidRDefault="001254E7" w:rsidP="001254E7">
      <w:r>
        <w:t>4.4 Complex conditions and the MC/DC coverage criterion</w:t>
      </w:r>
    </w:p>
    <w:p w14:paraId="5BD52BA7" w14:textId="77777777" w:rsidR="001254E7" w:rsidRDefault="001254E7" w:rsidP="001254E7">
      <w:r>
        <w:t>4.5 Handling loops</w:t>
      </w:r>
    </w:p>
    <w:p w14:paraId="1BF88C3F" w14:textId="77777777" w:rsidR="001254E7" w:rsidRDefault="001254E7" w:rsidP="001254E7">
      <w:r>
        <w:t>4.6 Criteria subsumption</w:t>
      </w:r>
    </w:p>
    <w:p w14:paraId="292919EA" w14:textId="77777777" w:rsidR="001254E7" w:rsidRDefault="001254E7" w:rsidP="001254E7">
      <w:r>
        <w:t>4.7 Specification-based and structural testing</w:t>
      </w:r>
    </w:p>
    <w:p w14:paraId="28D3F55C" w14:textId="77777777" w:rsidR="001254E7" w:rsidRDefault="001254E7" w:rsidP="001254E7">
      <w:r>
        <w:t>4.8 Boundary testing and structural testing</w:t>
      </w:r>
    </w:p>
    <w:p w14:paraId="66788B9C" w14:textId="77777777" w:rsidR="001254E7" w:rsidRDefault="001254E7" w:rsidP="001254E7">
      <w:r>
        <w:t>4.9 Structural testing alone often is not enough</w:t>
      </w:r>
    </w:p>
    <w:p w14:paraId="3990BA90" w14:textId="77777777" w:rsidR="001254E7" w:rsidRDefault="001254E7" w:rsidP="001254E7">
      <w:r>
        <w:t>4.10 Structural testing in the real world</w:t>
      </w:r>
    </w:p>
    <w:p w14:paraId="0051E675" w14:textId="77777777" w:rsidR="001254E7" w:rsidRDefault="001254E7" w:rsidP="001254E7">
      <w:r>
        <w:t>4.12 Structural testing and AI</w:t>
      </w:r>
    </w:p>
    <w:p w14:paraId="6102B632" w14:textId="77777777" w:rsidR="001254E7" w:rsidRDefault="001254E7" w:rsidP="001254E7"/>
    <w:p w14:paraId="40149600" w14:textId="77777777" w:rsidR="001254E7" w:rsidRDefault="001254E7" w:rsidP="001254E7">
      <w:r>
        <w:t>5 To mock or not to mock?</w:t>
      </w:r>
    </w:p>
    <w:p w14:paraId="70CB4D32" w14:textId="77777777" w:rsidR="001254E7" w:rsidRDefault="001254E7" w:rsidP="001254E7"/>
    <w:p w14:paraId="425D7724" w14:textId="77777777" w:rsidR="001254E7" w:rsidRDefault="001254E7" w:rsidP="001254E7"/>
    <w:p w14:paraId="16B08336" w14:textId="77777777" w:rsidR="001254E7" w:rsidRDefault="001254E7" w:rsidP="001254E7">
      <w:r>
        <w:t>================================================================================</w:t>
      </w:r>
    </w:p>
    <w:p w14:paraId="0CA66E03" w14:textId="77777777" w:rsidR="001254E7" w:rsidRDefault="001254E7" w:rsidP="001254E7">
      <w:r>
        <w:t>PAGE 5</w:t>
      </w:r>
    </w:p>
    <w:p w14:paraId="67D70FD3" w14:textId="77777777" w:rsidR="001254E7" w:rsidRDefault="001254E7" w:rsidP="001254E7">
      <w:r>
        <w:t>================================================================================</w:t>
      </w:r>
    </w:p>
    <w:p w14:paraId="40870E55" w14:textId="77777777" w:rsidR="001254E7" w:rsidRDefault="001254E7" w:rsidP="001254E7"/>
    <w:p w14:paraId="183DB650" w14:textId="77777777" w:rsidR="001254E7" w:rsidRDefault="001254E7" w:rsidP="001254E7">
      <w:r>
        <w:t>5 To mock or not to mock?</w:t>
      </w:r>
    </w:p>
    <w:p w14:paraId="1287CFF7" w14:textId="77777777" w:rsidR="001254E7" w:rsidRDefault="001254E7" w:rsidP="001254E7"/>
    <w:p w14:paraId="7F41F358" w14:textId="77777777" w:rsidR="001254E7" w:rsidRDefault="001254E7" w:rsidP="001254E7">
      <w:r>
        <w:t>5.2 An introduction to mocking frameworks</w:t>
      </w:r>
    </w:p>
    <w:p w14:paraId="20217526" w14:textId="77777777" w:rsidR="001254E7" w:rsidRDefault="001254E7" w:rsidP="001254E7">
      <w:r>
        <w:t>5.3 Mocking best practices</w:t>
      </w:r>
    </w:p>
    <w:p w14:paraId="3E980826" w14:textId="77777777" w:rsidR="001254E7" w:rsidRDefault="001254E7" w:rsidP="001254E7">
      <w:r>
        <w:t>5.4 AI and mocking</w:t>
      </w:r>
    </w:p>
    <w:p w14:paraId="697D6F5F" w14:textId="77777777" w:rsidR="001254E7" w:rsidRDefault="001254E7" w:rsidP="001254E7"/>
    <w:p w14:paraId="0C2679FD" w14:textId="77777777" w:rsidR="001254E7" w:rsidRDefault="001254E7" w:rsidP="001254E7">
      <w:r>
        <w:t>6 Designing for testability</w:t>
      </w:r>
    </w:p>
    <w:p w14:paraId="3B2296A8" w14:textId="77777777" w:rsidR="001254E7" w:rsidRDefault="001254E7" w:rsidP="001254E7"/>
    <w:p w14:paraId="38FA8A44" w14:textId="77777777" w:rsidR="001254E7" w:rsidRDefault="001254E7" w:rsidP="001254E7">
      <w:r>
        <w:t>6.1 Separating infrastructure code from domain code</w:t>
      </w:r>
    </w:p>
    <w:p w14:paraId="7E97275E" w14:textId="77777777" w:rsidR="001254E7" w:rsidRDefault="001254E7" w:rsidP="001254E7">
      <w:r>
        <w:t>6.2 Dependency injection and controllability</w:t>
      </w:r>
    </w:p>
    <w:p w14:paraId="07CE4B18" w14:textId="77777777" w:rsidR="001254E7" w:rsidRDefault="001254E7" w:rsidP="001254E7">
      <w:r>
        <w:lastRenderedPageBreak/>
        <w:t>6.3 Making classes observable</w:t>
      </w:r>
    </w:p>
    <w:p w14:paraId="10239AA2" w14:textId="77777777" w:rsidR="001254E7" w:rsidRDefault="001254E7" w:rsidP="001254E7">
      <w:r>
        <w:t>6.4 Constructor vs parameter injection</w:t>
      </w:r>
    </w:p>
    <w:p w14:paraId="40EFF432" w14:textId="77777777" w:rsidR="001254E7" w:rsidRDefault="001254E7" w:rsidP="001254E7">
      <w:r>
        <w:t>6.5 Designing for testability in the real world</w:t>
      </w:r>
    </w:p>
    <w:p w14:paraId="5077F69C" w14:textId="77777777" w:rsidR="001254E7" w:rsidRDefault="001254E7" w:rsidP="001254E7">
      <w:r>
        <w:t>6.6 AI and testability</w:t>
      </w:r>
    </w:p>
    <w:p w14:paraId="253C8D59" w14:textId="77777777" w:rsidR="001254E7" w:rsidRDefault="001254E7" w:rsidP="001254E7"/>
    <w:p w14:paraId="1F075E89" w14:textId="77777777" w:rsidR="001254E7" w:rsidRDefault="001254E7" w:rsidP="001254E7"/>
    <w:p w14:paraId="78C26104" w14:textId="77777777" w:rsidR="001254E7" w:rsidRDefault="001254E7" w:rsidP="001254E7">
      <w:r>
        <w:t>================================================================================</w:t>
      </w:r>
    </w:p>
    <w:p w14:paraId="5410DFF2" w14:textId="77777777" w:rsidR="001254E7" w:rsidRDefault="001254E7" w:rsidP="001254E7">
      <w:r>
        <w:t>PAGE 6</w:t>
      </w:r>
    </w:p>
    <w:p w14:paraId="266C2CBE" w14:textId="77777777" w:rsidR="001254E7" w:rsidRDefault="001254E7" w:rsidP="001254E7">
      <w:r>
        <w:t>================================================================================</w:t>
      </w:r>
    </w:p>
    <w:p w14:paraId="1EFD4918" w14:textId="77777777" w:rsidR="001254E7" w:rsidRDefault="001254E7" w:rsidP="001254E7"/>
    <w:p w14:paraId="75E9EFEA" w14:textId="77777777" w:rsidR="001254E7" w:rsidRDefault="001254E7" w:rsidP="001254E7">
      <w:r>
        <w:t xml:space="preserve">7 Test-driven </w:t>
      </w:r>
      <w:proofErr w:type="gramStart"/>
      <w:r>
        <w:t>development</w:t>
      </w:r>
      <w:proofErr w:type="gramEnd"/>
    </w:p>
    <w:p w14:paraId="2AA5C7D0" w14:textId="77777777" w:rsidR="001254E7" w:rsidRDefault="001254E7" w:rsidP="001254E7">
      <w:r>
        <w:t>7.1 Our first TDD session</w:t>
      </w:r>
    </w:p>
    <w:p w14:paraId="34EF4E4E" w14:textId="77777777" w:rsidR="001254E7" w:rsidRDefault="001254E7" w:rsidP="001254E7">
      <w:r>
        <w:t>7.2 Reflecting on TDD</w:t>
      </w:r>
    </w:p>
    <w:p w14:paraId="5B9BD4B6" w14:textId="77777777" w:rsidR="001254E7" w:rsidRDefault="001254E7" w:rsidP="001254E7">
      <w:r>
        <w:t>7.3 TDD in the real world</w:t>
      </w:r>
    </w:p>
    <w:p w14:paraId="043C23CF" w14:textId="77777777" w:rsidR="001254E7" w:rsidRDefault="001254E7" w:rsidP="001254E7"/>
    <w:p w14:paraId="12367FF0" w14:textId="77777777" w:rsidR="001254E7" w:rsidRDefault="001254E7" w:rsidP="001254E7">
      <w:r>
        <w:t>8 Testing from the inside</w:t>
      </w:r>
    </w:p>
    <w:p w14:paraId="4FD6D575" w14:textId="77777777" w:rsidR="001254E7" w:rsidRDefault="001254E7" w:rsidP="001254E7">
      <w:r>
        <w:t>8.1 Testing from the inside vs outside</w:t>
      </w:r>
    </w:p>
    <w:p w14:paraId="7FC7B6FA" w14:textId="77777777" w:rsidR="001254E7" w:rsidRDefault="001254E7" w:rsidP="001254E7">
      <w:r>
        <w:t>8.2 Design by contracts</w:t>
      </w:r>
    </w:p>
    <w:p w14:paraId="2BC38DFB" w14:textId="77777777" w:rsidR="001254E7" w:rsidRDefault="001254E7" w:rsidP="001254E7">
      <w:r>
        <w:t>8.3 Property-based testing</w:t>
      </w:r>
    </w:p>
    <w:p w14:paraId="082AA516" w14:textId="77777777" w:rsidR="001254E7" w:rsidRDefault="001254E7" w:rsidP="001254E7">
      <w:r>
        <w:t>8.4 Intelligent testing</w:t>
      </w:r>
    </w:p>
    <w:p w14:paraId="670BFABB" w14:textId="77777777" w:rsidR="001254E7" w:rsidRDefault="001254E7" w:rsidP="001254E7"/>
    <w:p w14:paraId="519ECB8C" w14:textId="77777777" w:rsidR="001254E7" w:rsidRDefault="001254E7" w:rsidP="001254E7"/>
    <w:p w14:paraId="53F39E1D" w14:textId="77777777" w:rsidR="001254E7" w:rsidRDefault="001254E7" w:rsidP="001254E7">
      <w:r>
        <w:t>================================================================================</w:t>
      </w:r>
    </w:p>
    <w:p w14:paraId="440599B9" w14:textId="77777777" w:rsidR="001254E7" w:rsidRDefault="001254E7" w:rsidP="001254E7">
      <w:r>
        <w:t>PAGE 7</w:t>
      </w:r>
    </w:p>
    <w:p w14:paraId="25E72A39" w14:textId="77777777" w:rsidR="001254E7" w:rsidRDefault="001254E7" w:rsidP="001254E7">
      <w:r>
        <w:t>================================================================================</w:t>
      </w:r>
    </w:p>
    <w:p w14:paraId="304B8248" w14:textId="77777777" w:rsidR="001254E7" w:rsidRDefault="001254E7" w:rsidP="001254E7"/>
    <w:p w14:paraId="5BD1D920" w14:textId="77777777" w:rsidR="001254E7" w:rsidRDefault="001254E7" w:rsidP="001254E7">
      <w:r>
        <w:t>8.5 AI and testing from the inside</w:t>
      </w:r>
    </w:p>
    <w:p w14:paraId="1C8379B8" w14:textId="77777777" w:rsidR="001254E7" w:rsidRDefault="001254E7" w:rsidP="001254E7"/>
    <w:p w14:paraId="7AE13A31" w14:textId="77777777" w:rsidR="001254E7" w:rsidRDefault="001254E7" w:rsidP="001254E7">
      <w:r>
        <w:t>9 Larger tests</w:t>
      </w:r>
    </w:p>
    <w:p w14:paraId="2D826C67" w14:textId="77777777" w:rsidR="001254E7" w:rsidRDefault="001254E7" w:rsidP="001254E7">
      <w:r>
        <w:t>9.1 Integration testing</w:t>
      </w:r>
    </w:p>
    <w:p w14:paraId="7F8575F8" w14:textId="77777777" w:rsidR="001254E7" w:rsidRDefault="001254E7" w:rsidP="001254E7">
      <w:r>
        <w:t>9.2 Component testing</w:t>
      </w:r>
    </w:p>
    <w:p w14:paraId="3E0BA108" w14:textId="77777777" w:rsidR="001254E7" w:rsidRDefault="001254E7" w:rsidP="001254E7">
      <w:r>
        <w:lastRenderedPageBreak/>
        <w:t>9.3 Use-case testing</w:t>
      </w:r>
    </w:p>
    <w:p w14:paraId="5F2D8626" w14:textId="77777777" w:rsidR="001254E7" w:rsidRDefault="001254E7" w:rsidP="001254E7">
      <w:r>
        <w:t>9.4 System testing</w:t>
      </w:r>
    </w:p>
    <w:p w14:paraId="70803C43" w14:textId="77777777" w:rsidR="001254E7" w:rsidRDefault="001254E7" w:rsidP="001254E7">
      <w:r>
        <w:t>9.5 Larger tests in the real world</w:t>
      </w:r>
    </w:p>
    <w:p w14:paraId="0294DC17" w14:textId="77777777" w:rsidR="001254E7" w:rsidRDefault="001254E7" w:rsidP="001254E7">
      <w:r>
        <w:t>9.6 AI and larger tests</w:t>
      </w:r>
    </w:p>
    <w:p w14:paraId="23CC1AAD" w14:textId="77777777" w:rsidR="001254E7" w:rsidRDefault="001254E7" w:rsidP="001254E7"/>
    <w:p w14:paraId="68281ACA" w14:textId="77777777" w:rsidR="001254E7" w:rsidRDefault="001254E7" w:rsidP="001254E7"/>
    <w:p w14:paraId="6598B436" w14:textId="77777777" w:rsidR="001254E7" w:rsidRDefault="001254E7" w:rsidP="001254E7">
      <w:r>
        <w:t>================================================================================</w:t>
      </w:r>
    </w:p>
    <w:p w14:paraId="2E466CFC" w14:textId="77777777" w:rsidR="001254E7" w:rsidRDefault="001254E7" w:rsidP="001254E7">
      <w:r>
        <w:t>PAGE 8</w:t>
      </w:r>
    </w:p>
    <w:p w14:paraId="5ECFD291" w14:textId="77777777" w:rsidR="001254E7" w:rsidRDefault="001254E7" w:rsidP="001254E7">
      <w:r>
        <w:t>================================================================================</w:t>
      </w:r>
    </w:p>
    <w:p w14:paraId="65CDE867" w14:textId="77777777" w:rsidR="001254E7" w:rsidRDefault="001254E7" w:rsidP="001254E7"/>
    <w:p w14:paraId="2759AE8E" w14:textId="77777777" w:rsidR="001254E7" w:rsidRDefault="001254E7" w:rsidP="001254E7">
      <w:r>
        <w:t>10 Test code quality</w:t>
      </w:r>
    </w:p>
    <w:p w14:paraId="368A5015" w14:textId="77777777" w:rsidR="001254E7" w:rsidRDefault="001254E7" w:rsidP="001254E7">
      <w:r>
        <w:t>11 Scaling testing in organizations</w:t>
      </w:r>
    </w:p>
    <w:p w14:paraId="732F0EF1" w14:textId="77777777" w:rsidR="001254E7" w:rsidRDefault="001254E7" w:rsidP="001254E7">
      <w:r>
        <w:t>12 The future of software testing</w:t>
      </w:r>
    </w:p>
    <w:p w14:paraId="6F5D212B" w14:textId="77777777" w:rsidR="001254E7" w:rsidRDefault="001254E7" w:rsidP="001254E7"/>
    <w:p w14:paraId="62CE64EE" w14:textId="77777777" w:rsidR="001254E7" w:rsidRDefault="001254E7" w:rsidP="001254E7">
      <w:r>
        <w:t>Appendix A – Testing Patterns</w:t>
      </w:r>
    </w:p>
    <w:p w14:paraId="2302F779" w14:textId="77777777" w:rsidR="001254E7" w:rsidRDefault="001254E7" w:rsidP="001254E7">
      <w:r>
        <w:t>Appendix B – Testing Anti-Patterns</w:t>
      </w:r>
    </w:p>
    <w:p w14:paraId="43DC9DD8" w14:textId="77777777" w:rsidR="001254E7" w:rsidRDefault="001254E7" w:rsidP="001254E7">
      <w:r>
        <w:t>Appendix C – Further Reading</w:t>
      </w:r>
    </w:p>
    <w:p w14:paraId="01A04CDA" w14:textId="77777777" w:rsidR="001254E7" w:rsidRDefault="001254E7" w:rsidP="001254E7">
      <w:r>
        <w:t>Bibliography</w:t>
      </w:r>
    </w:p>
    <w:p w14:paraId="38F08FEB" w14:textId="7DB0F174" w:rsidR="004438D6" w:rsidRDefault="001254E7" w:rsidP="001254E7">
      <w:r>
        <w:t>Index</w:t>
      </w:r>
    </w:p>
    <w:sectPr w:rsidR="004438D6" w:rsidSect="00D619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DAF2B" w14:textId="77777777" w:rsidR="00761303" w:rsidRDefault="00761303" w:rsidP="00B65B4A">
      <w:pPr>
        <w:spacing w:after="0" w:line="240" w:lineRule="auto"/>
      </w:pPr>
      <w:r>
        <w:separator/>
      </w:r>
    </w:p>
  </w:endnote>
  <w:endnote w:type="continuationSeparator" w:id="0">
    <w:p w14:paraId="45E4012E" w14:textId="77777777" w:rsidR="00761303" w:rsidRDefault="00761303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ED49C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209B4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13B10BD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4E7">
              <w:rPr>
                <w:b/>
                <w:bCs/>
                <w:noProof/>
                <w:sz w:val="24"/>
                <w:szCs w:val="24"/>
              </w:rPr>
              <w:t>Document3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FDEE0B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94FB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CC24" w14:textId="77777777" w:rsidR="00761303" w:rsidRDefault="00761303" w:rsidP="00B65B4A">
      <w:pPr>
        <w:spacing w:after="0" w:line="240" w:lineRule="auto"/>
      </w:pPr>
      <w:r>
        <w:separator/>
      </w:r>
    </w:p>
  </w:footnote>
  <w:footnote w:type="continuationSeparator" w:id="0">
    <w:p w14:paraId="11672AE6" w14:textId="77777777" w:rsidR="00761303" w:rsidRDefault="00761303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A2667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A292C" w14:textId="6E323E8B" w:rsidR="00D6195D" w:rsidRDefault="001254E7">
    <w:pPr>
      <w:pStyle w:val="Header"/>
    </w:pPr>
    <w:r>
      <w:t>7/13/26</w:t>
    </w:r>
  </w:p>
  <w:p w14:paraId="5AEBB928" w14:textId="77777777" w:rsidR="001254E7" w:rsidRDefault="001254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787A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E7"/>
    <w:rsid w:val="00032E53"/>
    <w:rsid w:val="00035B86"/>
    <w:rsid w:val="001254E7"/>
    <w:rsid w:val="002F3278"/>
    <w:rsid w:val="00326E94"/>
    <w:rsid w:val="003501C2"/>
    <w:rsid w:val="004067F5"/>
    <w:rsid w:val="004438D6"/>
    <w:rsid w:val="004D4435"/>
    <w:rsid w:val="006F70C7"/>
    <w:rsid w:val="007443AE"/>
    <w:rsid w:val="00761303"/>
    <w:rsid w:val="00827149"/>
    <w:rsid w:val="00A36D94"/>
    <w:rsid w:val="00AB1943"/>
    <w:rsid w:val="00B12833"/>
    <w:rsid w:val="00B65B4A"/>
    <w:rsid w:val="00BF0D34"/>
    <w:rsid w:val="00C0640E"/>
    <w:rsid w:val="00D6195D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951F1"/>
  <w15:chartTrackingRefBased/>
  <w15:docId w15:val="{FD834B16-03E1-4510-AE64-E473A90A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2</TotalTime>
  <Pages>5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2026-07-14T03:11:00Z</dcterms:created>
  <dcterms:modified xsi:type="dcterms:W3CDTF">2026-07-14T03:13:00Z</dcterms:modified>
</cp:coreProperties>
</file>