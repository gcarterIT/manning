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C8103" w14:textId="10D7FDB9" w:rsidR="004438D6" w:rsidRDefault="00547465">
      <w:r w:rsidRPr="00547465">
        <w:drawing>
          <wp:inline distT="0" distB="0" distL="0" distR="0" wp14:anchorId="492D67F7" wp14:editId="5ED14AEB">
            <wp:extent cx="6915150" cy="8775240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1276" cy="879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ADDA" w14:textId="2B75E506" w:rsidR="00547465" w:rsidRDefault="00547465">
      <w:r w:rsidRPr="00547465">
        <w:lastRenderedPageBreak/>
        <w:drawing>
          <wp:inline distT="0" distB="0" distL="0" distR="0" wp14:anchorId="64DFD6F1" wp14:editId="1A4E03A1">
            <wp:extent cx="6599104" cy="73236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14939" cy="734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1192" w14:textId="78C6D81A" w:rsidR="00547465" w:rsidRDefault="00547465">
      <w:r w:rsidRPr="00547465">
        <w:lastRenderedPageBreak/>
        <w:drawing>
          <wp:inline distT="0" distB="0" distL="0" distR="0" wp14:anchorId="7F5D51A8" wp14:editId="024739F2">
            <wp:extent cx="7000805" cy="7296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10361" cy="730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E92A" w14:textId="1ED2D248" w:rsidR="00547465" w:rsidRDefault="00547465">
      <w:r w:rsidRPr="00547465">
        <w:lastRenderedPageBreak/>
        <w:drawing>
          <wp:inline distT="0" distB="0" distL="0" distR="0" wp14:anchorId="18D9CEC1" wp14:editId="235FCFFD">
            <wp:extent cx="6838549" cy="657225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4880" cy="657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7507" w14:textId="442F9B2E" w:rsidR="00547465" w:rsidRDefault="00547465">
      <w:r w:rsidRPr="00547465">
        <w:lastRenderedPageBreak/>
        <w:drawing>
          <wp:inline distT="0" distB="0" distL="0" distR="0" wp14:anchorId="71611737" wp14:editId="6A6F91D9">
            <wp:extent cx="6858911" cy="666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1350" cy="667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F162" w14:textId="2555CFFB" w:rsidR="00547465" w:rsidRDefault="00547465">
      <w:r w:rsidRPr="00547465">
        <w:lastRenderedPageBreak/>
        <w:drawing>
          <wp:inline distT="0" distB="0" distL="0" distR="0" wp14:anchorId="681899D6" wp14:editId="7F41F5EF">
            <wp:extent cx="6873635" cy="813435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84729" cy="814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91EB" w14:textId="16489B6F" w:rsidR="00547465" w:rsidRDefault="00547465">
      <w:r w:rsidRPr="00547465">
        <w:lastRenderedPageBreak/>
        <w:drawing>
          <wp:inline distT="0" distB="0" distL="0" distR="0" wp14:anchorId="7A7FA073" wp14:editId="0F70E29D">
            <wp:extent cx="6687239" cy="76637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10574" cy="769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6FD8" w14:textId="240F2359" w:rsidR="00547465" w:rsidRDefault="00547465">
      <w:r w:rsidRPr="00547465">
        <w:lastRenderedPageBreak/>
        <w:drawing>
          <wp:inline distT="0" distB="0" distL="0" distR="0" wp14:anchorId="73CBC00E" wp14:editId="1D6B5E15">
            <wp:extent cx="6518531" cy="3040656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8290" cy="30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465" w:rsidSect="00D6195D">
      <w:headerReference w:type="default" r:id="rId15"/>
      <w:footerReference w:type="default" r:id="rId16"/>
      <w:pgSz w:w="12240" w:h="15840"/>
      <w:pgMar w:top="450" w:right="720" w:bottom="720" w:left="720" w:header="453" w:footer="1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6EFF5" w14:textId="77777777" w:rsidR="003A2EC6" w:rsidRDefault="003A2EC6" w:rsidP="00B65B4A">
      <w:pPr>
        <w:spacing w:after="0" w:line="240" w:lineRule="auto"/>
      </w:pPr>
      <w:r>
        <w:separator/>
      </w:r>
    </w:p>
  </w:endnote>
  <w:endnote w:type="continuationSeparator" w:id="0">
    <w:p w14:paraId="33829A49" w14:textId="77777777" w:rsidR="003A2EC6" w:rsidRDefault="003A2EC6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02B45" w14:textId="77777777" w:rsidR="00D6195D" w:rsidRDefault="00D6195D">
    <w:pPr>
      <w:pStyle w:val="Footer"/>
    </w:pPr>
  </w:p>
  <w:sdt>
    <w:sdtPr>
      <w:id w:val="-1500572951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4908D4B3" w14:textId="77777777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47465">
              <w:rPr>
                <w:b/>
                <w:bCs/>
                <w:noProof/>
                <w:sz w:val="24"/>
                <w:szCs w:val="24"/>
              </w:rPr>
              <w:t>Document1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2D4C0AC" w14:textId="77777777" w:rsidR="00B65B4A" w:rsidRDefault="00B65B4A" w:rsidP="00D6195D">
    <w:pPr>
      <w:pStyle w:val="Footer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B5199" w14:textId="77777777" w:rsidR="003A2EC6" w:rsidRDefault="003A2EC6" w:rsidP="00B65B4A">
      <w:pPr>
        <w:spacing w:after="0" w:line="240" w:lineRule="auto"/>
      </w:pPr>
      <w:r>
        <w:separator/>
      </w:r>
    </w:p>
  </w:footnote>
  <w:footnote w:type="continuationSeparator" w:id="0">
    <w:p w14:paraId="066419B4" w14:textId="77777777" w:rsidR="003A2EC6" w:rsidRDefault="003A2EC6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386EE" w14:textId="70FF9BDB" w:rsidR="00D6195D" w:rsidRDefault="00514F0B">
    <w:pPr>
      <w:pStyle w:val="Header"/>
    </w:pPr>
    <w:r>
      <w:t>7/12/26</w:t>
    </w:r>
  </w:p>
  <w:p w14:paraId="5A1D1436" w14:textId="77777777" w:rsidR="00514F0B" w:rsidRDefault="00514F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7D2BD8"/>
    <w:multiLevelType w:val="hybridMultilevel"/>
    <w:tmpl w:val="80828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97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7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65"/>
    <w:rsid w:val="00032E53"/>
    <w:rsid w:val="00035B86"/>
    <w:rsid w:val="00060183"/>
    <w:rsid w:val="002F3278"/>
    <w:rsid w:val="00326E94"/>
    <w:rsid w:val="003501C2"/>
    <w:rsid w:val="003A2EC6"/>
    <w:rsid w:val="004067F5"/>
    <w:rsid w:val="004438D6"/>
    <w:rsid w:val="004D4435"/>
    <w:rsid w:val="00514F0B"/>
    <w:rsid w:val="00547465"/>
    <w:rsid w:val="00647831"/>
    <w:rsid w:val="006F70C7"/>
    <w:rsid w:val="007443AE"/>
    <w:rsid w:val="00827149"/>
    <w:rsid w:val="00A36D94"/>
    <w:rsid w:val="00B12833"/>
    <w:rsid w:val="00B65B4A"/>
    <w:rsid w:val="00BF0D34"/>
    <w:rsid w:val="00D10342"/>
    <w:rsid w:val="00D6195D"/>
    <w:rsid w:val="00EE4FD3"/>
    <w:rsid w:val="00F14738"/>
    <w:rsid w:val="00F3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D778B"/>
  <w15:chartTrackingRefBased/>
  <w15:docId w15:val="{0D6C4733-F309-4FC7-AF06-B39D416C3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ms_word_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ms_word_personal_template.dotx</Template>
  <TotalTime>11</TotalTime>
  <Pages>8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2</cp:revision>
  <dcterms:created xsi:type="dcterms:W3CDTF">2026-07-12T20:34:00Z</dcterms:created>
  <dcterms:modified xsi:type="dcterms:W3CDTF">2026-07-12T20:45:00Z</dcterms:modified>
</cp:coreProperties>
</file>