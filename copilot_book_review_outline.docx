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FD2C7BD" w14:textId="77777777" w:rsidR="009A294D" w:rsidRPr="009A294D" w:rsidRDefault="009A294D" w:rsidP="009A294D">
      <w:pPr>
        <w:rPr>
          <w:sz w:val="28"/>
          <w:szCs w:val="28"/>
        </w:rPr>
      </w:pPr>
    </w:p>
    <w:p w14:paraId="466B2DAA" w14:textId="6985ADEE" w:rsidR="009A294D" w:rsidRPr="009A294D" w:rsidRDefault="009A294D" w:rsidP="009A294D">
      <w:pPr>
        <w:rPr>
          <w:b/>
          <w:bCs/>
          <w:sz w:val="28"/>
          <w:szCs w:val="28"/>
        </w:rPr>
      </w:pPr>
      <w:r w:rsidRPr="009A294D">
        <w:rPr>
          <w:b/>
          <w:bCs/>
          <w:sz w:val="28"/>
          <w:szCs w:val="28"/>
        </w:rPr>
        <w:t>I have been asked to do book reviews. These books will be related to technical topics such as data analysis, data science, database management, web devel</w:t>
      </w:r>
      <w:r>
        <w:rPr>
          <w:b/>
          <w:bCs/>
          <w:sz w:val="28"/>
          <w:szCs w:val="28"/>
        </w:rPr>
        <w:t>o</w:t>
      </w:r>
      <w:r w:rsidRPr="009A294D">
        <w:rPr>
          <w:b/>
          <w:bCs/>
          <w:sz w:val="28"/>
          <w:szCs w:val="28"/>
        </w:rPr>
        <w:t>pment, etc. These reviews will be no longer than 1 or 2 paragraphs, about 140 words each paragraph. Give me an outline of what aspects of a book a potential reader would be interested to see in a book review. The outline will help me take appropriate notes as I read the book. Provide an example of a book review and explain how it follows your outline.</w:t>
      </w:r>
    </w:p>
    <w:p w14:paraId="27C3C41B" w14:textId="77777777" w:rsidR="009A294D" w:rsidRPr="009A294D" w:rsidRDefault="009A294D" w:rsidP="009A294D">
      <w:pPr>
        <w:rPr>
          <w:sz w:val="28"/>
          <w:szCs w:val="28"/>
        </w:rPr>
      </w:pPr>
    </w:p>
    <w:p w14:paraId="5936A2E9" w14:textId="3A304EA7" w:rsidR="009A294D" w:rsidRPr="009A294D" w:rsidRDefault="009A294D" w:rsidP="009A294D">
      <w:pPr>
        <w:rPr>
          <w:sz w:val="28"/>
          <w:szCs w:val="28"/>
        </w:rPr>
      </w:pPr>
      <w:r w:rsidRPr="009A294D">
        <w:rPr>
          <w:sz w:val="28"/>
          <w:szCs w:val="28"/>
        </w:rPr>
        <w:t>Here's an outline that you can use to structure your book reviews. These elements should help you capture the essential aspects that a potential reader would find useful:</w:t>
      </w:r>
    </w:p>
    <w:p w14:paraId="2014AC6C" w14:textId="77777777" w:rsidR="009A294D" w:rsidRPr="009A294D" w:rsidRDefault="009A294D" w:rsidP="009A294D">
      <w:pPr>
        <w:rPr>
          <w:sz w:val="28"/>
          <w:szCs w:val="28"/>
        </w:rPr>
      </w:pPr>
    </w:p>
    <w:p w14:paraId="542774AA" w14:textId="77777777" w:rsidR="009A294D" w:rsidRPr="009A294D" w:rsidRDefault="009A294D" w:rsidP="009A294D">
      <w:pPr>
        <w:rPr>
          <w:sz w:val="28"/>
          <w:szCs w:val="28"/>
        </w:rPr>
      </w:pPr>
      <w:r w:rsidRPr="009A294D">
        <w:rPr>
          <w:sz w:val="28"/>
          <w:szCs w:val="28"/>
        </w:rPr>
        <w:t>### Book Review Outline</w:t>
      </w:r>
    </w:p>
    <w:p w14:paraId="08B377E6" w14:textId="77777777" w:rsidR="009A294D" w:rsidRPr="009A294D" w:rsidRDefault="009A294D" w:rsidP="009A294D">
      <w:pPr>
        <w:rPr>
          <w:sz w:val="28"/>
          <w:szCs w:val="28"/>
        </w:rPr>
      </w:pPr>
    </w:p>
    <w:p w14:paraId="680B79BC" w14:textId="77777777" w:rsidR="009A294D" w:rsidRPr="009A294D" w:rsidRDefault="009A294D" w:rsidP="009A294D">
      <w:pPr>
        <w:rPr>
          <w:sz w:val="28"/>
          <w:szCs w:val="28"/>
        </w:rPr>
      </w:pPr>
      <w:r w:rsidRPr="009A294D">
        <w:rPr>
          <w:sz w:val="28"/>
          <w:szCs w:val="28"/>
        </w:rPr>
        <w:t>1. **Introduction**</w:t>
      </w:r>
    </w:p>
    <w:p w14:paraId="1B4A1091" w14:textId="77777777" w:rsidR="009A294D" w:rsidRPr="009A294D" w:rsidRDefault="009A294D" w:rsidP="009A294D">
      <w:pPr>
        <w:rPr>
          <w:sz w:val="28"/>
          <w:szCs w:val="28"/>
        </w:rPr>
      </w:pPr>
      <w:r w:rsidRPr="009A294D">
        <w:rPr>
          <w:sz w:val="28"/>
          <w:szCs w:val="28"/>
        </w:rPr>
        <w:t xml:space="preserve">    - Title of the book</w:t>
      </w:r>
    </w:p>
    <w:p w14:paraId="036A5A67" w14:textId="77777777" w:rsidR="009A294D" w:rsidRPr="009A294D" w:rsidRDefault="009A294D" w:rsidP="009A294D">
      <w:pPr>
        <w:rPr>
          <w:sz w:val="28"/>
          <w:szCs w:val="28"/>
        </w:rPr>
      </w:pPr>
      <w:r w:rsidRPr="009A294D">
        <w:rPr>
          <w:sz w:val="28"/>
          <w:szCs w:val="28"/>
        </w:rPr>
        <w:t xml:space="preserve">    - Author(s)</w:t>
      </w:r>
    </w:p>
    <w:p w14:paraId="221ADF16" w14:textId="77777777" w:rsidR="009A294D" w:rsidRPr="009A294D" w:rsidRDefault="009A294D" w:rsidP="009A294D">
      <w:pPr>
        <w:rPr>
          <w:sz w:val="28"/>
          <w:szCs w:val="28"/>
        </w:rPr>
      </w:pPr>
      <w:r w:rsidRPr="009A294D">
        <w:rPr>
          <w:sz w:val="28"/>
          <w:szCs w:val="28"/>
        </w:rPr>
        <w:t xml:space="preserve">    - Publication date</w:t>
      </w:r>
    </w:p>
    <w:p w14:paraId="7BED1546" w14:textId="77777777" w:rsidR="009A294D" w:rsidRPr="009A294D" w:rsidRDefault="009A294D" w:rsidP="009A294D">
      <w:pPr>
        <w:rPr>
          <w:sz w:val="28"/>
          <w:szCs w:val="28"/>
        </w:rPr>
      </w:pPr>
      <w:r w:rsidRPr="009A294D">
        <w:rPr>
          <w:sz w:val="28"/>
          <w:szCs w:val="28"/>
        </w:rPr>
        <w:t xml:space="preserve">    - Brief overview of the book's topic and purpose</w:t>
      </w:r>
    </w:p>
    <w:p w14:paraId="515606CE" w14:textId="77777777" w:rsidR="009A294D" w:rsidRPr="009A294D" w:rsidRDefault="009A294D" w:rsidP="009A294D">
      <w:pPr>
        <w:rPr>
          <w:sz w:val="28"/>
          <w:szCs w:val="28"/>
        </w:rPr>
      </w:pPr>
    </w:p>
    <w:p w14:paraId="6C4FE7B9" w14:textId="77777777" w:rsidR="009A294D" w:rsidRPr="009A294D" w:rsidRDefault="009A294D" w:rsidP="009A294D">
      <w:pPr>
        <w:rPr>
          <w:sz w:val="28"/>
          <w:szCs w:val="28"/>
        </w:rPr>
      </w:pPr>
      <w:r w:rsidRPr="009A294D">
        <w:rPr>
          <w:sz w:val="28"/>
          <w:szCs w:val="28"/>
        </w:rPr>
        <w:t>2. **Content Summary**</w:t>
      </w:r>
    </w:p>
    <w:p w14:paraId="50798AB5" w14:textId="77777777" w:rsidR="009A294D" w:rsidRPr="009A294D" w:rsidRDefault="009A294D" w:rsidP="009A294D">
      <w:pPr>
        <w:rPr>
          <w:sz w:val="28"/>
          <w:szCs w:val="28"/>
        </w:rPr>
      </w:pPr>
      <w:r w:rsidRPr="009A294D">
        <w:rPr>
          <w:sz w:val="28"/>
          <w:szCs w:val="28"/>
        </w:rPr>
        <w:t xml:space="preserve">    - Key themes and concepts covered</w:t>
      </w:r>
    </w:p>
    <w:p w14:paraId="61CB2E2C" w14:textId="77777777" w:rsidR="009A294D" w:rsidRPr="009A294D" w:rsidRDefault="009A294D" w:rsidP="009A294D">
      <w:pPr>
        <w:rPr>
          <w:sz w:val="28"/>
          <w:szCs w:val="28"/>
        </w:rPr>
      </w:pPr>
      <w:r w:rsidRPr="009A294D">
        <w:rPr>
          <w:sz w:val="28"/>
          <w:szCs w:val="28"/>
        </w:rPr>
        <w:t xml:space="preserve">    - Structure and organization of the book</w:t>
      </w:r>
    </w:p>
    <w:p w14:paraId="4AB747D1" w14:textId="77777777" w:rsidR="009A294D" w:rsidRPr="009A294D" w:rsidRDefault="009A294D" w:rsidP="009A294D">
      <w:pPr>
        <w:rPr>
          <w:sz w:val="28"/>
          <w:szCs w:val="28"/>
        </w:rPr>
      </w:pPr>
      <w:r w:rsidRPr="009A294D">
        <w:rPr>
          <w:sz w:val="28"/>
          <w:szCs w:val="28"/>
        </w:rPr>
        <w:t xml:space="preserve">    - Noteworthy chapters or sections</w:t>
      </w:r>
    </w:p>
    <w:p w14:paraId="744B0419" w14:textId="77777777" w:rsidR="009A294D" w:rsidRPr="009A294D" w:rsidRDefault="009A294D" w:rsidP="009A294D">
      <w:pPr>
        <w:rPr>
          <w:sz w:val="28"/>
          <w:szCs w:val="28"/>
        </w:rPr>
      </w:pPr>
    </w:p>
    <w:p w14:paraId="7CE937DA" w14:textId="77777777" w:rsidR="009A294D" w:rsidRPr="009A294D" w:rsidRDefault="009A294D" w:rsidP="009A294D">
      <w:pPr>
        <w:rPr>
          <w:sz w:val="28"/>
          <w:szCs w:val="28"/>
        </w:rPr>
      </w:pPr>
      <w:r w:rsidRPr="009A294D">
        <w:rPr>
          <w:sz w:val="28"/>
          <w:szCs w:val="28"/>
        </w:rPr>
        <w:t>3. **Strengths**</w:t>
      </w:r>
    </w:p>
    <w:p w14:paraId="1A10A14E" w14:textId="77777777" w:rsidR="009A294D" w:rsidRPr="009A294D" w:rsidRDefault="009A294D" w:rsidP="009A294D">
      <w:pPr>
        <w:rPr>
          <w:sz w:val="28"/>
          <w:szCs w:val="28"/>
        </w:rPr>
      </w:pPr>
      <w:r w:rsidRPr="009A294D">
        <w:rPr>
          <w:sz w:val="28"/>
          <w:szCs w:val="28"/>
        </w:rPr>
        <w:t xml:space="preserve">    - Clarity and readability</w:t>
      </w:r>
    </w:p>
    <w:p w14:paraId="0B08F199" w14:textId="77777777" w:rsidR="009A294D" w:rsidRPr="009A294D" w:rsidRDefault="009A294D" w:rsidP="009A294D">
      <w:pPr>
        <w:rPr>
          <w:sz w:val="28"/>
          <w:szCs w:val="28"/>
        </w:rPr>
      </w:pPr>
      <w:r w:rsidRPr="009A294D">
        <w:rPr>
          <w:sz w:val="28"/>
          <w:szCs w:val="28"/>
        </w:rPr>
        <w:t xml:space="preserve">    - Depth of information and insight</w:t>
      </w:r>
    </w:p>
    <w:p w14:paraId="71294043" w14:textId="77777777" w:rsidR="009A294D" w:rsidRPr="009A294D" w:rsidRDefault="009A294D" w:rsidP="009A294D">
      <w:pPr>
        <w:rPr>
          <w:sz w:val="28"/>
          <w:szCs w:val="28"/>
        </w:rPr>
      </w:pPr>
      <w:r w:rsidRPr="009A294D">
        <w:rPr>
          <w:sz w:val="28"/>
          <w:szCs w:val="28"/>
        </w:rPr>
        <w:t xml:space="preserve">    - Usefulness and practical application</w:t>
      </w:r>
    </w:p>
    <w:p w14:paraId="569347B2" w14:textId="77777777" w:rsidR="009A294D" w:rsidRPr="009A294D" w:rsidRDefault="009A294D" w:rsidP="009A294D">
      <w:pPr>
        <w:rPr>
          <w:sz w:val="28"/>
          <w:szCs w:val="28"/>
        </w:rPr>
      </w:pPr>
    </w:p>
    <w:p w14:paraId="6B324D28" w14:textId="77777777" w:rsidR="009A294D" w:rsidRPr="009A294D" w:rsidRDefault="009A294D" w:rsidP="009A294D">
      <w:pPr>
        <w:rPr>
          <w:sz w:val="28"/>
          <w:szCs w:val="28"/>
        </w:rPr>
      </w:pPr>
      <w:r w:rsidRPr="009A294D">
        <w:rPr>
          <w:sz w:val="28"/>
          <w:szCs w:val="28"/>
        </w:rPr>
        <w:t>4. **Weaknesses**</w:t>
      </w:r>
    </w:p>
    <w:p w14:paraId="03C6DB0A" w14:textId="77777777" w:rsidR="009A294D" w:rsidRPr="009A294D" w:rsidRDefault="009A294D" w:rsidP="009A294D">
      <w:pPr>
        <w:rPr>
          <w:sz w:val="28"/>
          <w:szCs w:val="28"/>
        </w:rPr>
      </w:pPr>
      <w:r w:rsidRPr="009A294D">
        <w:rPr>
          <w:sz w:val="28"/>
          <w:szCs w:val="28"/>
        </w:rPr>
        <w:t xml:space="preserve">    - Areas that could be improved</w:t>
      </w:r>
    </w:p>
    <w:p w14:paraId="7ECDCA7F" w14:textId="77777777" w:rsidR="009A294D" w:rsidRPr="009A294D" w:rsidRDefault="009A294D" w:rsidP="009A294D">
      <w:pPr>
        <w:rPr>
          <w:sz w:val="28"/>
          <w:szCs w:val="28"/>
        </w:rPr>
      </w:pPr>
      <w:r w:rsidRPr="009A294D">
        <w:rPr>
          <w:sz w:val="28"/>
          <w:szCs w:val="28"/>
        </w:rPr>
        <w:t xml:space="preserve">    - Any gaps or missing topics</w:t>
      </w:r>
    </w:p>
    <w:p w14:paraId="37DE6F5C" w14:textId="77777777" w:rsidR="009A294D" w:rsidRPr="009A294D" w:rsidRDefault="009A294D" w:rsidP="009A294D">
      <w:pPr>
        <w:rPr>
          <w:sz w:val="28"/>
          <w:szCs w:val="28"/>
        </w:rPr>
      </w:pPr>
      <w:r w:rsidRPr="009A294D">
        <w:rPr>
          <w:sz w:val="28"/>
          <w:szCs w:val="28"/>
        </w:rPr>
        <w:t xml:space="preserve">    - Overly complex or simplified sections</w:t>
      </w:r>
    </w:p>
    <w:p w14:paraId="6B62F4C3" w14:textId="77777777" w:rsidR="009A294D" w:rsidRPr="009A294D" w:rsidRDefault="009A294D" w:rsidP="009A294D">
      <w:pPr>
        <w:rPr>
          <w:sz w:val="28"/>
          <w:szCs w:val="28"/>
        </w:rPr>
      </w:pPr>
    </w:p>
    <w:p w14:paraId="4E54BC99" w14:textId="77777777" w:rsidR="009A294D" w:rsidRPr="009A294D" w:rsidRDefault="009A294D" w:rsidP="009A294D">
      <w:pPr>
        <w:rPr>
          <w:sz w:val="28"/>
          <w:szCs w:val="28"/>
        </w:rPr>
      </w:pPr>
      <w:r w:rsidRPr="009A294D">
        <w:rPr>
          <w:sz w:val="28"/>
          <w:szCs w:val="28"/>
        </w:rPr>
        <w:t>5. **Conclusion**</w:t>
      </w:r>
    </w:p>
    <w:p w14:paraId="23D418D1" w14:textId="77777777" w:rsidR="009A294D" w:rsidRPr="009A294D" w:rsidRDefault="009A294D" w:rsidP="009A294D">
      <w:pPr>
        <w:rPr>
          <w:sz w:val="28"/>
          <w:szCs w:val="28"/>
        </w:rPr>
      </w:pPr>
      <w:r w:rsidRPr="009A294D">
        <w:rPr>
          <w:sz w:val="28"/>
          <w:szCs w:val="28"/>
        </w:rPr>
        <w:t xml:space="preserve">    - Overall impression</w:t>
      </w:r>
    </w:p>
    <w:p w14:paraId="1AC8DE99" w14:textId="77777777" w:rsidR="009A294D" w:rsidRPr="009A294D" w:rsidRDefault="009A294D" w:rsidP="009A294D">
      <w:pPr>
        <w:rPr>
          <w:sz w:val="28"/>
          <w:szCs w:val="28"/>
        </w:rPr>
      </w:pPr>
      <w:r w:rsidRPr="009A294D">
        <w:rPr>
          <w:sz w:val="28"/>
          <w:szCs w:val="28"/>
        </w:rPr>
        <w:t xml:space="preserve">    - Who would benefit from reading this book</w:t>
      </w:r>
    </w:p>
    <w:p w14:paraId="271050CD" w14:textId="77777777" w:rsidR="009A294D" w:rsidRPr="009A294D" w:rsidRDefault="009A294D" w:rsidP="009A294D">
      <w:pPr>
        <w:rPr>
          <w:sz w:val="28"/>
          <w:szCs w:val="28"/>
        </w:rPr>
      </w:pPr>
      <w:r w:rsidRPr="009A294D">
        <w:rPr>
          <w:sz w:val="28"/>
          <w:szCs w:val="28"/>
        </w:rPr>
        <w:t xml:space="preserve">    - Final recommendation</w:t>
      </w:r>
    </w:p>
    <w:p w14:paraId="37F88B4F" w14:textId="77777777" w:rsidR="009A294D" w:rsidRPr="009A294D" w:rsidRDefault="009A294D" w:rsidP="009A294D">
      <w:pPr>
        <w:rPr>
          <w:sz w:val="28"/>
          <w:szCs w:val="28"/>
        </w:rPr>
      </w:pPr>
    </w:p>
    <w:p w14:paraId="55053070" w14:textId="77777777" w:rsidR="009A294D" w:rsidRPr="009A294D" w:rsidRDefault="009A294D" w:rsidP="009A294D">
      <w:pPr>
        <w:rPr>
          <w:sz w:val="28"/>
          <w:szCs w:val="28"/>
        </w:rPr>
      </w:pPr>
      <w:r w:rsidRPr="009A294D">
        <w:rPr>
          <w:sz w:val="28"/>
          <w:szCs w:val="28"/>
        </w:rPr>
        <w:t>### Example Book Review</w:t>
      </w:r>
    </w:p>
    <w:p w14:paraId="43201141" w14:textId="77777777" w:rsidR="009A294D" w:rsidRPr="009A294D" w:rsidRDefault="009A294D" w:rsidP="009A294D">
      <w:pPr>
        <w:rPr>
          <w:sz w:val="28"/>
          <w:szCs w:val="28"/>
        </w:rPr>
      </w:pPr>
    </w:p>
    <w:p w14:paraId="4042B8EA" w14:textId="77777777" w:rsidR="009A294D" w:rsidRPr="009A294D" w:rsidRDefault="009A294D" w:rsidP="009A294D">
      <w:pPr>
        <w:rPr>
          <w:sz w:val="28"/>
          <w:szCs w:val="28"/>
        </w:rPr>
      </w:pPr>
      <w:r w:rsidRPr="009A294D">
        <w:rPr>
          <w:sz w:val="28"/>
          <w:szCs w:val="28"/>
        </w:rPr>
        <w:t xml:space="preserve">**Title**: *Data Science for Business: What You Need to Know about Data Mining and Data-Analytic Thinking*  </w:t>
      </w:r>
    </w:p>
    <w:p w14:paraId="5ABCBBBA" w14:textId="77777777" w:rsidR="009A294D" w:rsidRPr="009A294D" w:rsidRDefault="009A294D" w:rsidP="009A294D">
      <w:pPr>
        <w:rPr>
          <w:sz w:val="28"/>
          <w:szCs w:val="28"/>
        </w:rPr>
      </w:pPr>
      <w:r w:rsidRPr="009A294D">
        <w:rPr>
          <w:sz w:val="28"/>
          <w:szCs w:val="28"/>
        </w:rPr>
        <w:t xml:space="preserve">**Authors**: Foster Provost and Tom Fawcett  </w:t>
      </w:r>
    </w:p>
    <w:p w14:paraId="157ABCCB" w14:textId="77777777" w:rsidR="009A294D" w:rsidRPr="009A294D" w:rsidRDefault="009A294D" w:rsidP="009A294D">
      <w:pPr>
        <w:rPr>
          <w:sz w:val="28"/>
          <w:szCs w:val="28"/>
        </w:rPr>
      </w:pPr>
      <w:r w:rsidRPr="009A294D">
        <w:rPr>
          <w:sz w:val="28"/>
          <w:szCs w:val="28"/>
        </w:rPr>
        <w:t>**Publication Date**: August 19, 2013</w:t>
      </w:r>
    </w:p>
    <w:p w14:paraId="20A972A4" w14:textId="77777777" w:rsidR="009A294D" w:rsidRPr="009A294D" w:rsidRDefault="009A294D" w:rsidP="009A294D">
      <w:pPr>
        <w:rPr>
          <w:sz w:val="28"/>
          <w:szCs w:val="28"/>
        </w:rPr>
      </w:pPr>
    </w:p>
    <w:p w14:paraId="1F9FCE94" w14:textId="77777777" w:rsidR="009A294D" w:rsidRPr="009A294D" w:rsidRDefault="009A294D" w:rsidP="009A294D">
      <w:pPr>
        <w:rPr>
          <w:sz w:val="28"/>
          <w:szCs w:val="28"/>
        </w:rPr>
      </w:pPr>
      <w:r w:rsidRPr="009A294D">
        <w:rPr>
          <w:sz w:val="28"/>
          <w:szCs w:val="28"/>
        </w:rPr>
        <w:t>*Data Science for Business* is a comprehensive guide that introduces the fundamental principles of data mining and data-analytic thinking. Aimed at business professionals, this book demystifies the complex world of data science by presenting practical examples and case studies that illustrate how data can be leveraged to drive business decisions.</w:t>
      </w:r>
    </w:p>
    <w:p w14:paraId="50C4C4CD" w14:textId="77777777" w:rsidR="009A294D" w:rsidRPr="009A294D" w:rsidRDefault="009A294D" w:rsidP="009A294D">
      <w:pPr>
        <w:rPr>
          <w:sz w:val="28"/>
          <w:szCs w:val="28"/>
        </w:rPr>
      </w:pPr>
    </w:p>
    <w:p w14:paraId="27BEDFCA" w14:textId="77777777" w:rsidR="009A294D" w:rsidRPr="009A294D" w:rsidRDefault="009A294D" w:rsidP="009A294D">
      <w:pPr>
        <w:rPr>
          <w:sz w:val="28"/>
          <w:szCs w:val="28"/>
        </w:rPr>
      </w:pPr>
      <w:r w:rsidRPr="009A294D">
        <w:rPr>
          <w:sz w:val="28"/>
          <w:szCs w:val="28"/>
        </w:rPr>
        <w:t>The book is structured logically, starting with the basics of data science and gradually building up to more advanced topics. Key themes include the CRISP-DM data mining process, predictive modeling, clustering, and decision trees. Noteworthy chapters like "Data Mining Process" and "Decision Trees" provide deep dives into crucial concepts and are particularly well-explained.</w:t>
      </w:r>
    </w:p>
    <w:p w14:paraId="609C10C3" w14:textId="77777777" w:rsidR="009A294D" w:rsidRPr="009A294D" w:rsidRDefault="009A294D" w:rsidP="009A294D">
      <w:pPr>
        <w:rPr>
          <w:sz w:val="28"/>
          <w:szCs w:val="28"/>
        </w:rPr>
      </w:pPr>
    </w:p>
    <w:p w14:paraId="5E3BF483" w14:textId="77777777" w:rsidR="009A294D" w:rsidRPr="009A294D" w:rsidRDefault="009A294D" w:rsidP="009A294D">
      <w:pPr>
        <w:rPr>
          <w:sz w:val="28"/>
          <w:szCs w:val="28"/>
        </w:rPr>
      </w:pPr>
      <w:r w:rsidRPr="009A294D">
        <w:rPr>
          <w:sz w:val="28"/>
          <w:szCs w:val="28"/>
        </w:rPr>
        <w:lastRenderedPageBreak/>
        <w:t>One of the book's strengths is its clear and accessible writing style. Provost and Fawcett do an excellent job of breaking down complex ideas into digestible chunks, making it easy for readers with varying levels of expertise to follow along. Additionally, the real-world examples and case studies are highly relevant and practical, offering valuable insights into how data science can be applied in a business context.</w:t>
      </w:r>
    </w:p>
    <w:p w14:paraId="3D20201B" w14:textId="77777777" w:rsidR="009A294D" w:rsidRPr="009A294D" w:rsidRDefault="009A294D" w:rsidP="009A294D">
      <w:pPr>
        <w:rPr>
          <w:sz w:val="28"/>
          <w:szCs w:val="28"/>
        </w:rPr>
      </w:pPr>
    </w:p>
    <w:p w14:paraId="147C6F79" w14:textId="77777777" w:rsidR="009A294D" w:rsidRPr="009A294D" w:rsidRDefault="009A294D" w:rsidP="009A294D">
      <w:pPr>
        <w:rPr>
          <w:sz w:val="28"/>
          <w:szCs w:val="28"/>
        </w:rPr>
      </w:pPr>
      <w:r w:rsidRPr="009A294D">
        <w:rPr>
          <w:sz w:val="28"/>
          <w:szCs w:val="28"/>
        </w:rPr>
        <w:t>However, the book could improve by providing more hands-on exercises and practical tutorials. Some sections, especially those on more advanced topics, may feel a bit overwhelming for beginners. Including more visual aids and summaries could also help reinforce key concepts.</w:t>
      </w:r>
    </w:p>
    <w:p w14:paraId="04CD2943" w14:textId="77777777" w:rsidR="009A294D" w:rsidRPr="009A294D" w:rsidRDefault="009A294D" w:rsidP="009A294D">
      <w:pPr>
        <w:rPr>
          <w:sz w:val="28"/>
          <w:szCs w:val="28"/>
        </w:rPr>
      </w:pPr>
    </w:p>
    <w:p w14:paraId="4DB49A93" w14:textId="77777777" w:rsidR="009A294D" w:rsidRPr="009A294D" w:rsidRDefault="009A294D" w:rsidP="009A294D">
      <w:pPr>
        <w:rPr>
          <w:sz w:val="28"/>
          <w:szCs w:val="28"/>
        </w:rPr>
      </w:pPr>
      <w:r w:rsidRPr="009A294D">
        <w:rPr>
          <w:sz w:val="28"/>
          <w:szCs w:val="28"/>
        </w:rPr>
        <w:t>Overall, *Data Science for Business* is an invaluable resource for business professionals looking to harness the power of data. It is particularly useful for those who want to gain a strategic understanding of data science without getting bogged down in technical details. Highly recommended for managers, analysts, and anyone interested in data-driven decision-making.</w:t>
      </w:r>
    </w:p>
    <w:p w14:paraId="249ACBD3" w14:textId="77777777" w:rsidR="009A294D" w:rsidRPr="009A294D" w:rsidRDefault="009A294D" w:rsidP="009A294D">
      <w:pPr>
        <w:rPr>
          <w:sz w:val="28"/>
          <w:szCs w:val="28"/>
        </w:rPr>
      </w:pPr>
    </w:p>
    <w:p w14:paraId="735783C3" w14:textId="618A2FFF" w:rsidR="004438D6" w:rsidRPr="009A294D" w:rsidRDefault="009A294D" w:rsidP="009A294D">
      <w:pPr>
        <w:rPr>
          <w:sz w:val="28"/>
          <w:szCs w:val="28"/>
        </w:rPr>
      </w:pPr>
      <w:r w:rsidRPr="009A294D">
        <w:rPr>
          <w:sz w:val="28"/>
          <w:szCs w:val="28"/>
        </w:rPr>
        <w:t>This example follows the outlined structure, ensuring that potential readers get a clear and concise overview of the book's content, strengths, and weaknesses. It also offers a final recommendation to help them decide if the book is suitable for their needs.</w:t>
      </w:r>
    </w:p>
    <w:sectPr w:rsidR="004438D6" w:rsidRPr="009A294D" w:rsidSect="00D6195D">
      <w:headerReference w:type="default" r:id="rId7"/>
      <w:footerReference w:type="default" r:id="rId8"/>
      <w:pgSz w:w="12240" w:h="15840"/>
      <w:pgMar w:top="450" w:right="720" w:bottom="720" w:left="720" w:header="453" w:footer="17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8F98FBD" w14:textId="77777777" w:rsidR="00910EE9" w:rsidRDefault="00910EE9" w:rsidP="00B65B4A">
      <w:pPr>
        <w:spacing w:after="0" w:line="240" w:lineRule="auto"/>
      </w:pPr>
      <w:r>
        <w:separator/>
      </w:r>
    </w:p>
  </w:endnote>
  <w:endnote w:type="continuationSeparator" w:id="0">
    <w:p w14:paraId="71E79A3F" w14:textId="77777777" w:rsidR="00910EE9" w:rsidRDefault="00910EE9" w:rsidP="00B65B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9CF7E" w14:textId="77777777" w:rsidR="00D6195D" w:rsidRDefault="00D6195D">
    <w:pPr>
      <w:pStyle w:val="Footer"/>
    </w:pPr>
  </w:p>
  <w:sdt>
    <w:sdtPr>
      <w:id w:val="-1500572951"/>
      <w:docPartObj>
        <w:docPartGallery w:val="Page Numbers (Bottom of Page)"/>
        <w:docPartUnique/>
      </w:docPartObj>
    </w:sdtPr>
    <w:sdtContent>
      <w:sdt>
        <w:sdtPr>
          <w:id w:val="-1705238520"/>
          <w:docPartObj>
            <w:docPartGallery w:val="Page Numbers (Top of Page)"/>
            <w:docPartUnique/>
          </w:docPartObj>
        </w:sdtPr>
        <w:sdtContent>
          <w:p w14:paraId="509A1739" w14:textId="77777777" w:rsidR="00B65B4A" w:rsidRDefault="00B65B4A">
            <w:pPr>
              <w:pStyle w:val="Foo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r>
              <w:rPr>
                <w:b/>
                <w:bCs/>
                <w:sz w:val="24"/>
                <w:szCs w:val="24"/>
              </w:rPr>
              <w:tab/>
            </w:r>
            <w:r>
              <w:rPr>
                <w:b/>
                <w:bCs/>
                <w:sz w:val="24"/>
                <w:szCs w:val="24"/>
              </w:rPr>
              <w:fldChar w:fldCharType="begin"/>
            </w:r>
            <w:r>
              <w:rPr>
                <w:b/>
                <w:bCs/>
                <w:sz w:val="24"/>
                <w:szCs w:val="24"/>
              </w:rPr>
              <w:instrText xml:space="preserve"> FILENAME \* MERGEFORMAT </w:instrText>
            </w:r>
            <w:r>
              <w:rPr>
                <w:b/>
                <w:bCs/>
                <w:sz w:val="24"/>
                <w:szCs w:val="24"/>
              </w:rPr>
              <w:fldChar w:fldCharType="separate"/>
            </w:r>
            <w:r w:rsidR="004A3343">
              <w:rPr>
                <w:b/>
                <w:bCs/>
                <w:noProof/>
                <w:sz w:val="24"/>
                <w:szCs w:val="24"/>
              </w:rPr>
              <w:t>Document3</w:t>
            </w:r>
            <w:r>
              <w:rPr>
                <w:b/>
                <w:bCs/>
                <w:sz w:val="24"/>
                <w:szCs w:val="24"/>
              </w:rPr>
              <w:fldChar w:fldCharType="end"/>
            </w:r>
          </w:p>
        </w:sdtContent>
      </w:sdt>
    </w:sdtContent>
  </w:sdt>
  <w:p w14:paraId="4279C8B0" w14:textId="77777777" w:rsidR="00B65B4A" w:rsidRDefault="00B65B4A" w:rsidP="00D6195D">
    <w:pPr>
      <w:pStyle w:val="Footer"/>
      <w:ind w:left="72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D44232" w14:textId="77777777" w:rsidR="00910EE9" w:rsidRDefault="00910EE9" w:rsidP="00B65B4A">
      <w:pPr>
        <w:spacing w:after="0" w:line="240" w:lineRule="auto"/>
      </w:pPr>
      <w:r>
        <w:separator/>
      </w:r>
    </w:p>
  </w:footnote>
  <w:footnote w:type="continuationSeparator" w:id="0">
    <w:p w14:paraId="17AFDDEA" w14:textId="77777777" w:rsidR="00910EE9" w:rsidRDefault="00910EE9" w:rsidP="00B65B4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9BF17A3" w14:textId="68CB00C2" w:rsidR="00D6195D" w:rsidRDefault="009A294D">
    <w:pPr>
      <w:pStyle w:val="Header"/>
    </w:pPr>
    <w:r>
      <w:t>2/9/25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747D2BD8"/>
    <w:multiLevelType w:val="hybridMultilevel"/>
    <w:tmpl w:val="808281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6119790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9"/>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343"/>
    <w:rsid w:val="00032E53"/>
    <w:rsid w:val="00035B86"/>
    <w:rsid w:val="002F3278"/>
    <w:rsid w:val="00326E94"/>
    <w:rsid w:val="003501C2"/>
    <w:rsid w:val="004067F5"/>
    <w:rsid w:val="00422366"/>
    <w:rsid w:val="004438D6"/>
    <w:rsid w:val="004A3343"/>
    <w:rsid w:val="004D4435"/>
    <w:rsid w:val="006F70C7"/>
    <w:rsid w:val="007443AE"/>
    <w:rsid w:val="00827149"/>
    <w:rsid w:val="00910EE9"/>
    <w:rsid w:val="009A294D"/>
    <w:rsid w:val="00A36D94"/>
    <w:rsid w:val="00B12833"/>
    <w:rsid w:val="00B65B4A"/>
    <w:rsid w:val="00B743A9"/>
    <w:rsid w:val="00BF0D34"/>
    <w:rsid w:val="00D6195D"/>
    <w:rsid w:val="00EE4FD3"/>
    <w:rsid w:val="00F14738"/>
    <w:rsid w:val="00F37C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2BDECF"/>
  <w15:chartTrackingRefBased/>
  <w15:docId w15:val="{9622D29D-CE6C-4C89-B5E2-82C7B52F70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B65B4A"/>
    <w:pPr>
      <w:tabs>
        <w:tab w:val="center" w:pos="4680"/>
        <w:tab w:val="right" w:pos="9360"/>
      </w:tabs>
      <w:spacing w:after="0" w:line="240" w:lineRule="auto"/>
    </w:pPr>
  </w:style>
  <w:style w:type="character" w:customStyle="1" w:styleId="HeaderChar">
    <w:name w:val="Header Char"/>
    <w:basedOn w:val="DefaultParagraphFont"/>
    <w:link w:val="Header"/>
    <w:uiPriority w:val="99"/>
    <w:rsid w:val="00B65B4A"/>
  </w:style>
  <w:style w:type="paragraph" w:styleId="Footer">
    <w:name w:val="footer"/>
    <w:basedOn w:val="Normal"/>
    <w:link w:val="FooterChar"/>
    <w:uiPriority w:val="99"/>
    <w:unhideWhenUsed/>
    <w:rsid w:val="00B65B4A"/>
    <w:pPr>
      <w:tabs>
        <w:tab w:val="center" w:pos="4680"/>
        <w:tab w:val="right" w:pos="9360"/>
      </w:tabs>
      <w:spacing w:after="0" w:line="240" w:lineRule="auto"/>
    </w:pPr>
  </w:style>
  <w:style w:type="character" w:customStyle="1" w:styleId="FooterChar">
    <w:name w:val="Footer Char"/>
    <w:basedOn w:val="DefaultParagraphFont"/>
    <w:link w:val="Footer"/>
    <w:uiPriority w:val="99"/>
    <w:rsid w:val="00B65B4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gcart\OneDrive\Documents\Custom%20Office%20Templates\ms_word_personal_templa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ms_word_personal_template.dotx</Template>
  <TotalTime>15</TotalTime>
  <Pages>3</Pages>
  <Words>543</Words>
  <Characters>3100</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George Carter</dc:creator>
  <cp:keywords/>
  <dc:description/>
  <cp:lastModifiedBy>George Carter</cp:lastModifiedBy>
  <cp:revision>1</cp:revision>
  <dcterms:created xsi:type="dcterms:W3CDTF">2025-02-09T18:20:00Z</dcterms:created>
  <dcterms:modified xsi:type="dcterms:W3CDTF">2025-02-09T18:35:00Z</dcterms:modified>
</cp:coreProperties>
</file>