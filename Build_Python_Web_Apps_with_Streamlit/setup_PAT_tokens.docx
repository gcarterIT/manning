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7631A" w14:textId="640F8996" w:rsidR="004438D6" w:rsidRDefault="00DE46AF">
      <w:r w:rsidRPr="00DE46AF">
        <w:drawing>
          <wp:inline distT="0" distB="0" distL="0" distR="0" wp14:anchorId="431E3368" wp14:editId="57DFD45F">
            <wp:extent cx="6858000" cy="30111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2E80" w14:textId="77777777" w:rsidR="00DE46AF" w:rsidRDefault="00DE46AF"/>
    <w:p w14:paraId="48050BDE" w14:textId="2BD6CB07" w:rsidR="00DE46AF" w:rsidRDefault="00DE46AF">
      <w:r w:rsidRPr="00DE46AF">
        <w:drawing>
          <wp:inline distT="0" distB="0" distL="0" distR="0" wp14:anchorId="6A37A42E" wp14:editId="5E822BAC">
            <wp:extent cx="6858000" cy="30530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42DB" w14:textId="1D27C66E" w:rsidR="00DE46AF" w:rsidRDefault="00DE46AF">
      <w:r w:rsidRPr="00DE46AF">
        <w:lastRenderedPageBreak/>
        <w:drawing>
          <wp:inline distT="0" distB="0" distL="0" distR="0" wp14:anchorId="19F41ECA" wp14:editId="65C78BC6">
            <wp:extent cx="6858000" cy="34944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6AF7" w14:textId="6B2E0AC3" w:rsidR="00DE46AF" w:rsidRDefault="00DE46AF">
      <w:r w:rsidRPr="00DE46AF">
        <w:drawing>
          <wp:inline distT="0" distB="0" distL="0" distR="0" wp14:anchorId="605FD173" wp14:editId="017830A7">
            <wp:extent cx="6858000" cy="27724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413B" w14:textId="71B8DC29" w:rsidR="00DE46AF" w:rsidRDefault="00DE46AF">
      <w:r w:rsidRPr="00DE46AF">
        <w:t>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</w:t>
      </w:r>
    </w:p>
    <w:p w14:paraId="45E58B75" w14:textId="77777777" w:rsidR="00DE46AF" w:rsidRDefault="00DE46AF"/>
    <w:p w14:paraId="178C1C8D" w14:textId="77777777" w:rsidR="00DE46AF" w:rsidRDefault="00DE46AF"/>
    <w:p w14:paraId="4E3E5D33" w14:textId="77777777" w:rsidR="00DE46AF" w:rsidRDefault="00DE46AF"/>
    <w:sectPr w:rsidR="00DE46AF" w:rsidSect="00D6195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450" w:right="720" w:bottom="720" w:left="720" w:header="453" w:footer="1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BC46FB" w14:textId="77777777" w:rsidR="00F919EB" w:rsidRDefault="00F919EB" w:rsidP="00B65B4A">
      <w:pPr>
        <w:spacing w:after="0" w:line="240" w:lineRule="auto"/>
      </w:pPr>
      <w:r>
        <w:separator/>
      </w:r>
    </w:p>
  </w:endnote>
  <w:endnote w:type="continuationSeparator" w:id="0">
    <w:p w14:paraId="2C508682" w14:textId="77777777" w:rsidR="00F919EB" w:rsidRDefault="00F919EB" w:rsidP="00B65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8B813" w14:textId="77777777" w:rsidR="00D6195D" w:rsidRDefault="00D61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9C7F7" w14:textId="77777777" w:rsidR="00D6195D" w:rsidRDefault="00D6195D">
    <w:pPr>
      <w:pStyle w:val="Footer"/>
    </w:pPr>
  </w:p>
  <w:sdt>
    <w:sdtPr>
      <w:id w:val="-1500572951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03393B02" w14:textId="77777777" w:rsidR="00B65B4A" w:rsidRDefault="00B65B4A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FILENAME \* MERGEFORMAT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E46AF">
              <w:rPr>
                <w:b/>
                <w:bCs/>
                <w:noProof/>
                <w:sz w:val="24"/>
                <w:szCs w:val="24"/>
              </w:rPr>
              <w:t>Document2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5995AE6" w14:textId="77777777" w:rsidR="00B65B4A" w:rsidRDefault="00B65B4A" w:rsidP="00D6195D">
    <w:pPr>
      <w:pStyle w:val="Footer"/>
      <w:ind w:left="7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30396" w14:textId="77777777" w:rsidR="00D6195D" w:rsidRDefault="00D61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84E288" w14:textId="77777777" w:rsidR="00F919EB" w:rsidRDefault="00F919EB" w:rsidP="00B65B4A">
      <w:pPr>
        <w:spacing w:after="0" w:line="240" w:lineRule="auto"/>
      </w:pPr>
      <w:r>
        <w:separator/>
      </w:r>
    </w:p>
  </w:footnote>
  <w:footnote w:type="continuationSeparator" w:id="0">
    <w:p w14:paraId="1D9AFB49" w14:textId="77777777" w:rsidR="00F919EB" w:rsidRDefault="00F919EB" w:rsidP="00B65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00A70" w14:textId="77777777" w:rsidR="00D6195D" w:rsidRDefault="00D61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4F252" w14:textId="77777777" w:rsidR="00B65B4A" w:rsidRDefault="00B65B4A">
    <w:pPr>
      <w:pStyle w:val="Header"/>
    </w:pPr>
    <w:r>
      <w:tab/>
    </w:r>
    <w:r>
      <w:tab/>
    </w:r>
    <w:r w:rsidR="00A36D94">
      <w:t>x</w:t>
    </w:r>
    <w:r>
      <w:t>/</w:t>
    </w:r>
    <w:r w:rsidR="00A36D94">
      <w:t>x</w:t>
    </w:r>
    <w:r>
      <w:t xml:space="preserve">/2023 </w:t>
    </w:r>
    <w:r w:rsidR="00A36D94">
      <w:t>x</w:t>
    </w:r>
    <w:r>
      <w:t>:</w:t>
    </w:r>
    <w:r w:rsidR="00A36D94">
      <w:t>xx</w:t>
    </w:r>
    <w:r>
      <w:t xml:space="preserve"> PM</w:t>
    </w:r>
  </w:p>
  <w:p w14:paraId="1FF104DD" w14:textId="77777777" w:rsidR="00D6195D" w:rsidRDefault="00D619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83F57" w14:textId="77777777" w:rsidR="00D6195D" w:rsidRDefault="00D619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7D2BD8"/>
    <w:multiLevelType w:val="hybridMultilevel"/>
    <w:tmpl w:val="808281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979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6AF"/>
    <w:rsid w:val="00032E53"/>
    <w:rsid w:val="00035B86"/>
    <w:rsid w:val="002F3278"/>
    <w:rsid w:val="00326E94"/>
    <w:rsid w:val="003501C2"/>
    <w:rsid w:val="004067F5"/>
    <w:rsid w:val="004438D6"/>
    <w:rsid w:val="004D4435"/>
    <w:rsid w:val="006F70C7"/>
    <w:rsid w:val="007443AE"/>
    <w:rsid w:val="007F4A03"/>
    <w:rsid w:val="00827149"/>
    <w:rsid w:val="00A36D94"/>
    <w:rsid w:val="00B12833"/>
    <w:rsid w:val="00B65B4A"/>
    <w:rsid w:val="00BF0D34"/>
    <w:rsid w:val="00D6195D"/>
    <w:rsid w:val="00DE46AF"/>
    <w:rsid w:val="00E46414"/>
    <w:rsid w:val="00EE4FD3"/>
    <w:rsid w:val="00F14738"/>
    <w:rsid w:val="00F37CD3"/>
    <w:rsid w:val="00F91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1BA283"/>
  <w15:chartTrackingRefBased/>
  <w15:docId w15:val="{86FA54F1-E75D-4DBA-AB4D-7F532C9C2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B4A"/>
  </w:style>
  <w:style w:type="paragraph" w:styleId="Footer">
    <w:name w:val="footer"/>
    <w:basedOn w:val="Normal"/>
    <w:link w:val="Foot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cart\OneDrive\Documents\Custom%20Office%20Templates\ms_word_personal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ms_word_personal_template.dotx</Template>
  <TotalTime>7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Carter</dc:creator>
  <cp:keywords/>
  <dc:description/>
  <cp:lastModifiedBy>George Carter</cp:lastModifiedBy>
  <cp:revision>1</cp:revision>
  <dcterms:created xsi:type="dcterms:W3CDTF">2026-07-04T00:53:00Z</dcterms:created>
  <dcterms:modified xsi:type="dcterms:W3CDTF">2026-07-04T01:01:00Z</dcterms:modified>
</cp:coreProperties>
</file>