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09AD4" w14:textId="3152FB1A" w:rsidR="004438D6" w:rsidRDefault="00B342C0">
      <w:r>
        <w:t>If you’re a basketball fanatic</w:t>
      </w:r>
      <w:r w:rsidR="000117A3">
        <w:t>,</w:t>
      </w:r>
      <w:r>
        <w:t xml:space="preserve"> </w:t>
      </w:r>
      <w:r w:rsidR="000117A3">
        <w:t xml:space="preserve">and want to enhance your </w:t>
      </w:r>
      <w:r>
        <w:t xml:space="preserve">data science </w:t>
      </w:r>
      <w:r w:rsidR="000117A3">
        <w:t xml:space="preserve">skills, </w:t>
      </w:r>
      <w:r>
        <w:t xml:space="preserve">this is the book for you. </w:t>
      </w:r>
      <w:r w:rsidR="000117A3">
        <w:t>Th</w:t>
      </w:r>
      <w:r w:rsidR="00F81C35">
        <w:t xml:space="preserve">is book is written from the perspective of R programming, but written so the methods could easily be transferable to other programming languages. The chapters build upon each </w:t>
      </w:r>
      <w:r w:rsidR="000533CA">
        <w:t xml:space="preserve">other </w:t>
      </w:r>
      <w:r w:rsidR="00F81C35">
        <w:t>progressively, so a basic understanding of statistics and R should be enough to start</w:t>
      </w:r>
      <w:r w:rsidR="000533CA">
        <w:t>, and carry you to the end</w:t>
      </w:r>
      <w:r w:rsidR="00F81C35">
        <w:t xml:space="preserve">. </w:t>
      </w:r>
      <w:r w:rsidR="000117A3">
        <w:t>There</w:t>
      </w:r>
      <w:r w:rsidR="00F81C35">
        <w:t xml:space="preserve"> i</w:t>
      </w:r>
      <w:r w:rsidR="000117A3">
        <w:t xml:space="preserve">s plenty of code samples you can use as </w:t>
      </w:r>
      <w:r w:rsidR="00F81C35">
        <w:t>models</w:t>
      </w:r>
      <w:r w:rsidR="000117A3">
        <w:t xml:space="preserve"> for your own analysis. </w:t>
      </w:r>
      <w:r>
        <w:t>But what makes this book engaging is its present</w:t>
      </w:r>
      <w:r w:rsidR="00F81C35">
        <w:t>ation</w:t>
      </w:r>
      <w:r>
        <w:t xml:space="preserve"> in the context of actual basketball statistics. By the time you finish this book you’ll be able to </w:t>
      </w:r>
      <w:r w:rsidR="000533CA">
        <w:t>generate</w:t>
      </w:r>
      <w:r w:rsidR="000117A3">
        <w:t xml:space="preserve"> future bask</w:t>
      </w:r>
      <w:r w:rsidR="00F81C35">
        <w:t>et</w:t>
      </w:r>
      <w:r w:rsidR="000117A3">
        <w:t xml:space="preserve">ball statistics, or </w:t>
      </w:r>
      <w:r w:rsidR="000533CA">
        <w:t xml:space="preserve">generate </w:t>
      </w:r>
      <w:r w:rsidR="000117A3">
        <w:t xml:space="preserve">statistics in other sports. </w:t>
      </w:r>
      <w:r w:rsidR="000533CA">
        <w:t>This book is heavy (physically), but also heavy in valuable content.</w:t>
      </w:r>
    </w:p>
    <w:sectPr w:rsidR="004438D6" w:rsidSect="00D6195D">
      <w:headerReference w:type="default" r:id="rId7"/>
      <w:footerReference w:type="default" r:id="rId8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FE323" w14:textId="77777777" w:rsidR="00D7103D" w:rsidRDefault="00D7103D" w:rsidP="00B65B4A">
      <w:pPr>
        <w:spacing w:after="0" w:line="240" w:lineRule="auto"/>
      </w:pPr>
      <w:r>
        <w:separator/>
      </w:r>
    </w:p>
  </w:endnote>
  <w:endnote w:type="continuationSeparator" w:id="0">
    <w:p w14:paraId="4FE7C6C5" w14:textId="77777777" w:rsidR="00D7103D" w:rsidRDefault="00D7103D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4BBC4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4940161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2C0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05C266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87680" w14:textId="77777777" w:rsidR="00D7103D" w:rsidRDefault="00D7103D" w:rsidP="00B65B4A">
      <w:pPr>
        <w:spacing w:after="0" w:line="240" w:lineRule="auto"/>
      </w:pPr>
      <w:r>
        <w:separator/>
      </w:r>
    </w:p>
  </w:footnote>
  <w:footnote w:type="continuationSeparator" w:id="0">
    <w:p w14:paraId="7F7A06B4" w14:textId="77777777" w:rsidR="00D7103D" w:rsidRDefault="00D7103D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F865F" w14:textId="310C5CB8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r w:rsidR="00A36D94">
      <w:t>x</w:t>
    </w:r>
    <w:r>
      <w:t>:</w:t>
    </w:r>
    <w:r w:rsidR="000117A3">
      <w:t>x: xx</w:t>
    </w:r>
    <w:r>
      <w:t>M</w:t>
    </w:r>
  </w:p>
  <w:p w14:paraId="67029C43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61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C0"/>
    <w:rsid w:val="000117A3"/>
    <w:rsid w:val="000533CA"/>
    <w:rsid w:val="004067F5"/>
    <w:rsid w:val="004438D6"/>
    <w:rsid w:val="004D4435"/>
    <w:rsid w:val="006F70C7"/>
    <w:rsid w:val="0072746E"/>
    <w:rsid w:val="00827149"/>
    <w:rsid w:val="00A36D94"/>
    <w:rsid w:val="00B342C0"/>
    <w:rsid w:val="00B65B4A"/>
    <w:rsid w:val="00BF0D34"/>
    <w:rsid w:val="00D6195D"/>
    <w:rsid w:val="00D7103D"/>
    <w:rsid w:val="00EE4FD3"/>
    <w:rsid w:val="00F8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E5519"/>
  <w15:chartTrackingRefBased/>
  <w15:docId w15:val="{F59726E1-812C-4A8B-A2BF-966E5B51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1384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2024-02-06T23:43:00Z</dcterms:created>
  <dcterms:modified xsi:type="dcterms:W3CDTF">2024-02-07T22:47:00Z</dcterms:modified>
</cp:coreProperties>
</file>