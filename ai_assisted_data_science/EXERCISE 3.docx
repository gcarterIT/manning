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C2737" w14:textId="5B7DD562" w:rsidR="00B54AC8" w:rsidRPr="00B54AC8" w:rsidRDefault="00B54AC8" w:rsidP="00B54AC8">
      <w:pPr>
        <w:rPr>
          <w:b/>
          <w:bCs/>
          <w:sz w:val="28"/>
          <w:szCs w:val="28"/>
          <w:u w:val="single"/>
        </w:rPr>
      </w:pPr>
      <w:r w:rsidRPr="00B54AC8">
        <w:rPr>
          <w:b/>
          <w:bCs/>
          <w:sz w:val="28"/>
          <w:szCs w:val="28"/>
          <w:u w:val="single"/>
        </w:rPr>
        <w:t>EXERCISE 3.3 (answers per Claude)</w:t>
      </w:r>
    </w:p>
    <w:p w14:paraId="77FD8C8D" w14:textId="77777777" w:rsidR="00B54AC8" w:rsidRDefault="00B54AC8" w:rsidP="00B54AC8"/>
    <w:p w14:paraId="09AEBFAC" w14:textId="1C295062" w:rsidR="00B54AC8" w:rsidRDefault="00B54AC8" w:rsidP="00B54AC8">
      <w:r>
        <w:t>Sure, I'd be happy to help you with this probability problem. Let's go through each part step-by-step.</w:t>
      </w:r>
    </w:p>
    <w:p w14:paraId="0FFBD1B9" w14:textId="77777777" w:rsidR="00B54AC8" w:rsidRDefault="00B54AC8" w:rsidP="00B54AC8"/>
    <w:p w14:paraId="4AA96E70" w14:textId="77777777" w:rsidR="00B54AC8" w:rsidRDefault="00B54AC8" w:rsidP="00B54AC8">
      <w:r>
        <w:t>(a) What is the probability that their first child will have green eyes and the second will not?</w:t>
      </w:r>
    </w:p>
    <w:p w14:paraId="60FE9C6C" w14:textId="77777777" w:rsidR="00B54AC8" w:rsidRDefault="00B54AC8" w:rsidP="00B54AC8"/>
    <w:p w14:paraId="22C3BDFE" w14:textId="77777777" w:rsidR="00B54AC8" w:rsidRDefault="00B54AC8" w:rsidP="00B54AC8">
      <w:r>
        <w:t>To solve this part, we need to find the probability of having a green-eyed child and the probability of not having a green-eyed child, and then multiply them together.</w:t>
      </w:r>
    </w:p>
    <w:p w14:paraId="4A5C7C2F" w14:textId="77777777" w:rsidR="00B54AC8" w:rsidRDefault="00B54AC8" w:rsidP="00B54AC8"/>
    <w:p w14:paraId="5914F8C8" w14:textId="77777777" w:rsidR="00B54AC8" w:rsidRDefault="00B54AC8" w:rsidP="00B54AC8">
      <w:r>
        <w:t>Step 1: Probability of having a green-eyed child = 0.125 (given in the problem statement)</w:t>
      </w:r>
    </w:p>
    <w:p w14:paraId="1498E51A" w14:textId="77777777" w:rsidR="00B54AC8" w:rsidRDefault="00B54AC8" w:rsidP="00B54AC8">
      <w:r>
        <w:t>Step 2: Probability of not having a green-eyed child = 1 - 0.125 = 0.875</w:t>
      </w:r>
    </w:p>
    <w:p w14:paraId="4899E51F" w14:textId="77777777" w:rsidR="00B54AC8" w:rsidRDefault="00B54AC8" w:rsidP="00B54AC8">
      <w:r>
        <w:t>Step 3: Probability of having a green-eyed child for the first child and a non-green-eyed child for the second child = 0.125 × 0.875 = 0.109375</w:t>
      </w:r>
    </w:p>
    <w:p w14:paraId="52F7A576" w14:textId="77777777" w:rsidR="00B54AC8" w:rsidRDefault="00B54AC8" w:rsidP="00B54AC8"/>
    <w:p w14:paraId="0193797C" w14:textId="77777777" w:rsidR="00B54AC8" w:rsidRDefault="00B54AC8" w:rsidP="00B54AC8">
      <w:r>
        <w:t>Therefore, the probability that their first child will have green eyes and the second will not is 0.109375 or approximately 10.94%.</w:t>
      </w:r>
    </w:p>
    <w:p w14:paraId="11A846D1" w14:textId="77777777" w:rsidR="00B54AC8" w:rsidRDefault="00B54AC8" w:rsidP="00B54AC8"/>
    <w:p w14:paraId="7FB17F50" w14:textId="77777777" w:rsidR="00B54AC8" w:rsidRDefault="00B54AC8" w:rsidP="00B54AC8">
      <w:r>
        <w:t>(b) What is the probability that exactly one of their two children will have green eyes?</w:t>
      </w:r>
    </w:p>
    <w:p w14:paraId="576E1F07" w14:textId="77777777" w:rsidR="00B54AC8" w:rsidRDefault="00B54AC8" w:rsidP="00B54AC8"/>
    <w:p w14:paraId="36A9349F" w14:textId="77777777" w:rsidR="00B54AC8" w:rsidRDefault="00B54AC8" w:rsidP="00B54AC8">
      <w:r>
        <w:t>There are two possible scenarios for this:</w:t>
      </w:r>
    </w:p>
    <w:p w14:paraId="145492E1" w14:textId="77777777" w:rsidR="00B54AC8" w:rsidRDefault="00B54AC8" w:rsidP="00B54AC8">
      <w:r>
        <w:t>1. First child has green eyes, and the second child does not.</w:t>
      </w:r>
    </w:p>
    <w:p w14:paraId="0B93706C" w14:textId="77777777" w:rsidR="00B54AC8" w:rsidRDefault="00B54AC8" w:rsidP="00B54AC8">
      <w:r>
        <w:t>2. First child does not have green eyes, and the second child does.</w:t>
      </w:r>
    </w:p>
    <w:p w14:paraId="324C98EE" w14:textId="77777777" w:rsidR="00B54AC8" w:rsidRDefault="00B54AC8" w:rsidP="00B54AC8"/>
    <w:p w14:paraId="3F93B70E" w14:textId="77777777" w:rsidR="00B54AC8" w:rsidRDefault="00B54AC8" w:rsidP="00B54AC8">
      <w:r>
        <w:t>Step 1: Probability of the first scenario (from part a) = 0.109375</w:t>
      </w:r>
    </w:p>
    <w:p w14:paraId="20E270B3" w14:textId="77777777" w:rsidR="00B54AC8" w:rsidRDefault="00B54AC8" w:rsidP="00B54AC8">
      <w:r>
        <w:t>Step 2: Probability of the second scenario = 0.875 × 0.125 = 0.109375 (by symmetry)</w:t>
      </w:r>
    </w:p>
    <w:p w14:paraId="2A0A49FC" w14:textId="77777777" w:rsidR="00B54AC8" w:rsidRDefault="00B54AC8" w:rsidP="00B54AC8">
      <w:r>
        <w:t>Step 3: Probability of exactly one child having green eyes = 0.109375 + 0.109375 = 0.21875</w:t>
      </w:r>
    </w:p>
    <w:p w14:paraId="67C522E9" w14:textId="77777777" w:rsidR="00B54AC8" w:rsidRDefault="00B54AC8" w:rsidP="00B54AC8"/>
    <w:p w14:paraId="10D920BC" w14:textId="77777777" w:rsidR="00B54AC8" w:rsidRDefault="00B54AC8" w:rsidP="00B54AC8">
      <w:r>
        <w:t>Therefore, the probability that exactly one of their two children will have green eyes is 0.21875 or approximately 21.88%.</w:t>
      </w:r>
    </w:p>
    <w:p w14:paraId="74C988D6" w14:textId="77777777" w:rsidR="00B54AC8" w:rsidRDefault="00B54AC8" w:rsidP="00B54AC8"/>
    <w:p w14:paraId="729370F3" w14:textId="291B51AD" w:rsidR="00B54AC8" w:rsidRDefault="00B54AC8" w:rsidP="00B54AC8">
      <w:r>
        <w:t>(c) If they have six children, what is the probability that exactly two will have green eyes?</w:t>
      </w:r>
      <w:r>
        <w:t xml:space="preserve"> </w:t>
      </w:r>
      <w:r w:rsidRPr="00B54AC8">
        <w:rPr>
          <w:b/>
          <w:bCs/>
          <w:u w:val="single"/>
        </w:rPr>
        <w:t>SEE CORRECTION BELOW</w:t>
      </w:r>
    </w:p>
    <w:p w14:paraId="1D611A2F" w14:textId="77777777" w:rsidR="00B54AC8" w:rsidRDefault="00B54AC8" w:rsidP="00B54AC8"/>
    <w:p w14:paraId="313632F3" w14:textId="77777777" w:rsidR="00B54AC8" w:rsidRDefault="00B54AC8" w:rsidP="00B54AC8">
      <w:r>
        <w:lastRenderedPageBreak/>
        <w:t>This is a combination problem, where we need to find the probability of having two green-eyed children out of six children.</w:t>
      </w:r>
    </w:p>
    <w:p w14:paraId="074D5EC3" w14:textId="77777777" w:rsidR="00B54AC8" w:rsidRDefault="00B54AC8" w:rsidP="00B54AC8"/>
    <w:p w14:paraId="3E390115" w14:textId="77777777" w:rsidR="00B54AC8" w:rsidRDefault="00B54AC8" w:rsidP="00B54AC8">
      <w:r>
        <w:t>Step 1: Probability of having a green-eyed child = 0.125</w:t>
      </w:r>
    </w:p>
    <w:p w14:paraId="2BEB5CD8" w14:textId="77777777" w:rsidR="00B54AC8" w:rsidRDefault="00B54AC8" w:rsidP="00B54AC8">
      <w:r>
        <w:t>Step 2: Probability of not having a green-eyed child = 0.875</w:t>
      </w:r>
    </w:p>
    <w:p w14:paraId="7F55989E" w14:textId="77777777" w:rsidR="00B54AC8" w:rsidRDefault="00B54AC8" w:rsidP="00B54AC8">
      <w:r>
        <w:t xml:space="preserve">Step 3: Number of ways to choose 2 green-eyed children out of 6 children = </w:t>
      </w:r>
      <w:proofErr w:type="gramStart"/>
      <w:r>
        <w:t>Combination(</w:t>
      </w:r>
      <w:proofErr w:type="gramEnd"/>
      <w:r>
        <w:t>6, 2) = 6!/(2!×4!) = 15</w:t>
      </w:r>
    </w:p>
    <w:p w14:paraId="11CCD08D" w14:textId="77777777" w:rsidR="00B54AC8" w:rsidRDefault="00B54AC8" w:rsidP="00B54AC8">
      <w:r>
        <w:t>Step 4: Probability of having exactly 2 green-eyed children = (</w:t>
      </w:r>
      <w:proofErr w:type="gramStart"/>
      <w:r>
        <w:t>0.125)^</w:t>
      </w:r>
      <w:proofErr w:type="gramEnd"/>
      <w:r>
        <w:t>2 × (0.875)^4 × 15 = 0.2734375</w:t>
      </w:r>
    </w:p>
    <w:p w14:paraId="79695B1B" w14:textId="77777777" w:rsidR="00B54AC8" w:rsidRDefault="00B54AC8" w:rsidP="00B54AC8"/>
    <w:p w14:paraId="59D90940" w14:textId="77777777" w:rsidR="00B54AC8" w:rsidRDefault="00B54AC8" w:rsidP="00B54AC8">
      <w:r>
        <w:t>Therefore, the probability that exactly two out of their six children will have green eyes is 0.2734375 or approximately 27.34%.</w:t>
      </w:r>
    </w:p>
    <w:p w14:paraId="7644D28F" w14:textId="77777777" w:rsidR="00B54AC8" w:rsidRDefault="00B54AC8" w:rsidP="00B54AC8"/>
    <w:p w14:paraId="494EB0E2" w14:textId="77777777" w:rsidR="00B54AC8" w:rsidRDefault="00B54AC8" w:rsidP="00B54AC8">
      <w:r>
        <w:t>(d) If they have six children, what is the probability that at least one will have green eyes?</w:t>
      </w:r>
    </w:p>
    <w:p w14:paraId="6AE4AE88" w14:textId="77777777" w:rsidR="00B54AC8" w:rsidRDefault="00B54AC8" w:rsidP="00B54AC8"/>
    <w:p w14:paraId="62088ED7" w14:textId="77777777" w:rsidR="00B54AC8" w:rsidRDefault="00B54AC8" w:rsidP="00B54AC8">
      <w:r>
        <w:t>This is the complement of the probability that none of their six children will have green eyes.</w:t>
      </w:r>
    </w:p>
    <w:p w14:paraId="7D5CBC9F" w14:textId="77777777" w:rsidR="00B54AC8" w:rsidRDefault="00B54AC8" w:rsidP="00B54AC8"/>
    <w:p w14:paraId="69BD1CE4" w14:textId="77777777" w:rsidR="00B54AC8" w:rsidRDefault="00B54AC8" w:rsidP="00B54AC8">
      <w:r>
        <w:t>Step 1: Probability of having a green-eyed child = 0.125</w:t>
      </w:r>
    </w:p>
    <w:p w14:paraId="170A3DDB" w14:textId="77777777" w:rsidR="00B54AC8" w:rsidRDefault="00B54AC8" w:rsidP="00B54AC8">
      <w:r>
        <w:t>Step 2: Probability of not having a green-eyed child = 0.875</w:t>
      </w:r>
    </w:p>
    <w:p w14:paraId="7EF3CB07" w14:textId="77777777" w:rsidR="00B54AC8" w:rsidRDefault="00B54AC8" w:rsidP="00B54AC8">
      <w:r>
        <w:t>Step 3: Probability of none of the six children having green eyes = (</w:t>
      </w:r>
      <w:proofErr w:type="gramStart"/>
      <w:r>
        <w:t>0.875)^</w:t>
      </w:r>
      <w:proofErr w:type="gramEnd"/>
      <w:r>
        <w:t>6 = 0.4724609375</w:t>
      </w:r>
    </w:p>
    <w:p w14:paraId="69C0CEE4" w14:textId="77777777" w:rsidR="00B54AC8" w:rsidRDefault="00B54AC8" w:rsidP="00B54AC8">
      <w:r>
        <w:t>Step 4: Probability of at least one child having green eyes = 1 - 0.4724609375 = 0.5275390625</w:t>
      </w:r>
    </w:p>
    <w:p w14:paraId="24CDEAB4" w14:textId="77777777" w:rsidR="00B54AC8" w:rsidRDefault="00B54AC8" w:rsidP="00B54AC8"/>
    <w:p w14:paraId="0AB1C81F" w14:textId="77777777" w:rsidR="00B54AC8" w:rsidRDefault="00B54AC8" w:rsidP="00B54AC8">
      <w:r>
        <w:t>Therefore, the probability that at least one out of their six children will have green eyes is 0.5275390625 or approximately 52.75%.</w:t>
      </w:r>
    </w:p>
    <w:p w14:paraId="615700BC" w14:textId="77777777" w:rsidR="00B54AC8" w:rsidRDefault="00B54AC8" w:rsidP="00B54AC8"/>
    <w:p w14:paraId="61C42455" w14:textId="6D45E15F" w:rsidR="00B54AC8" w:rsidRDefault="00B54AC8" w:rsidP="00B54AC8">
      <w:r>
        <w:t>(e) What is the probability that the first green-eyed child will be the 4th child?</w:t>
      </w:r>
      <w:r>
        <w:t xml:space="preserve"> </w:t>
      </w:r>
      <w:r w:rsidRPr="00B54AC8">
        <w:rPr>
          <w:b/>
          <w:bCs/>
          <w:u w:val="single"/>
        </w:rPr>
        <w:t>SEE CORRECTION BELOW</w:t>
      </w:r>
    </w:p>
    <w:p w14:paraId="3CB2AA45" w14:textId="77777777" w:rsidR="00B54AC8" w:rsidRDefault="00B54AC8" w:rsidP="00B54AC8"/>
    <w:p w14:paraId="2D3AE74B" w14:textId="77777777" w:rsidR="00B54AC8" w:rsidRDefault="00B54AC8" w:rsidP="00B54AC8">
      <w:r>
        <w:t>To solve this part, we need to find the probability of having three non-green-eyed children, followed by a green-eyed child.</w:t>
      </w:r>
    </w:p>
    <w:p w14:paraId="47C7F400" w14:textId="77777777" w:rsidR="00B54AC8" w:rsidRDefault="00B54AC8" w:rsidP="00B54AC8"/>
    <w:p w14:paraId="5CE86FFA" w14:textId="77777777" w:rsidR="00B54AC8" w:rsidRDefault="00B54AC8" w:rsidP="00B54AC8">
      <w:r>
        <w:t>Step 1: Probability of having a non-green-eyed child = 0.875</w:t>
      </w:r>
    </w:p>
    <w:p w14:paraId="5C1CAAB4" w14:textId="77777777" w:rsidR="00B54AC8" w:rsidRDefault="00B54AC8" w:rsidP="00B54AC8">
      <w:r>
        <w:t>Step 2: Probability of having a green-eyed child = 0.125</w:t>
      </w:r>
    </w:p>
    <w:p w14:paraId="52CD8FE9" w14:textId="77777777" w:rsidR="00B54AC8" w:rsidRDefault="00B54AC8" w:rsidP="00B54AC8">
      <w:r>
        <w:t>Step 3: Probability of having three non-green-eyed children followed by a green-eyed child = (</w:t>
      </w:r>
      <w:proofErr w:type="gramStart"/>
      <w:r>
        <w:t>0.875)^</w:t>
      </w:r>
      <w:proofErr w:type="gramEnd"/>
      <w:r>
        <w:t>3 × 0.125 = 0.109375</w:t>
      </w:r>
    </w:p>
    <w:p w14:paraId="3316B34A" w14:textId="77777777" w:rsidR="00B54AC8" w:rsidRDefault="00B54AC8" w:rsidP="00B54AC8"/>
    <w:p w14:paraId="08E8E8F7" w14:textId="77777777" w:rsidR="00B54AC8" w:rsidRDefault="00B54AC8" w:rsidP="00B54AC8">
      <w:r>
        <w:t>Therefore, the probability that the first green-eyed child will be the 4th child is 0.109375 or approximately 10.94%.</w:t>
      </w:r>
    </w:p>
    <w:p w14:paraId="6A3DFF5B" w14:textId="77777777" w:rsidR="00B54AC8" w:rsidRDefault="00B54AC8" w:rsidP="00B54AC8"/>
    <w:p w14:paraId="677A25AA" w14:textId="77777777" w:rsidR="00B54AC8" w:rsidRDefault="00B54AC8" w:rsidP="00B54AC8">
      <w:r>
        <w:t>(f) Would it be considered unusual if only 2 out of their 6 children had brown eyes?</w:t>
      </w:r>
    </w:p>
    <w:p w14:paraId="5403E244" w14:textId="77777777" w:rsidR="00B54AC8" w:rsidRDefault="00B54AC8" w:rsidP="00B54AC8"/>
    <w:p w14:paraId="340C400B" w14:textId="77777777" w:rsidR="00B54AC8" w:rsidRDefault="00B54AC8" w:rsidP="00B54AC8">
      <w:r>
        <w:t>To determine if this would be considered unusual, we need to find the probability of having 2 brown-eyed children out of 6 children and compare it to the expected probability.</w:t>
      </w:r>
    </w:p>
    <w:p w14:paraId="5501AAB4" w14:textId="77777777" w:rsidR="00B54AC8" w:rsidRDefault="00B54AC8" w:rsidP="00B54AC8"/>
    <w:p w14:paraId="3BFEAAE2" w14:textId="77777777" w:rsidR="00B54AC8" w:rsidRDefault="00B54AC8" w:rsidP="00B54AC8">
      <w:r>
        <w:t>Step 1: Probability of having a brown-eyed child = 0.75 (given in the problem statement)</w:t>
      </w:r>
    </w:p>
    <w:p w14:paraId="33EE84BB" w14:textId="77777777" w:rsidR="00B54AC8" w:rsidRDefault="00B54AC8" w:rsidP="00B54AC8">
      <w:r>
        <w:t>Step 2: Probability of having a non-brown-eyed child = 0.25</w:t>
      </w:r>
    </w:p>
    <w:p w14:paraId="6066D199" w14:textId="77777777" w:rsidR="00B54AC8" w:rsidRDefault="00B54AC8" w:rsidP="00B54AC8">
      <w:r>
        <w:t xml:space="preserve">Step 3: Number of ways to choose 2 brown-eyed children out of 6 children = </w:t>
      </w:r>
      <w:proofErr w:type="gramStart"/>
      <w:r>
        <w:t>Combination(</w:t>
      </w:r>
      <w:proofErr w:type="gramEnd"/>
      <w:r>
        <w:t>6, 2) = 15</w:t>
      </w:r>
    </w:p>
    <w:p w14:paraId="6383C85A" w14:textId="77777777" w:rsidR="00B54AC8" w:rsidRDefault="00B54AC8" w:rsidP="00B54AC8">
      <w:r>
        <w:t>Step 4: Probability of having exactly 2 brown-eyed children = (</w:t>
      </w:r>
      <w:proofErr w:type="gramStart"/>
      <w:r>
        <w:t>0.75)^</w:t>
      </w:r>
      <w:proofErr w:type="gramEnd"/>
      <w:r>
        <w:t>2 × (0.25)^4 × 15 = 0.3515625</w:t>
      </w:r>
    </w:p>
    <w:p w14:paraId="51AA0281" w14:textId="77777777" w:rsidR="00B54AC8" w:rsidRDefault="00B54AC8" w:rsidP="00B54AC8"/>
    <w:p w14:paraId="022EF897" w14:textId="77777777" w:rsidR="00B54AC8" w:rsidRDefault="00B54AC8" w:rsidP="00B54AC8">
      <w:r>
        <w:t>The expected probability of having 2 brown-eyed children out of 6 children is 0.3515625 or approximately 35.16%.</w:t>
      </w:r>
    </w:p>
    <w:p w14:paraId="5F0377A5" w14:textId="77777777" w:rsidR="00B54AC8" w:rsidRDefault="00B54AC8" w:rsidP="00B54AC8"/>
    <w:p w14:paraId="29C42923" w14:textId="7E72E91A" w:rsidR="004438D6" w:rsidRDefault="00B54AC8" w:rsidP="00B54AC8">
      <w:r>
        <w:t>Since the probability of having 2 brown-eyed children out of 6 children is relatively high (35.16%), it would not be considered unusual if only 2 out of their 6 children had brown eyes.</w:t>
      </w:r>
    </w:p>
    <w:p w14:paraId="1965882D" w14:textId="6725F864" w:rsidR="00B54AC8" w:rsidRDefault="00B54AC8" w:rsidP="00B54AC8">
      <w:pPr>
        <w:pBdr>
          <w:bottom w:val="double" w:sz="6" w:space="1" w:color="auto"/>
        </w:pBdr>
      </w:pPr>
    </w:p>
    <w:p w14:paraId="485A8C52" w14:textId="54C5F31D" w:rsidR="00B54AC8" w:rsidRDefault="00B54AC8" w:rsidP="00B54AC8"/>
    <w:p w14:paraId="0575CA5F" w14:textId="77777777" w:rsidR="00B54AC8" w:rsidRDefault="00B54AC8" w:rsidP="00B54AC8">
      <w:r>
        <w:t>You're right, let me re-work part (c) carefully:</w:t>
      </w:r>
    </w:p>
    <w:p w14:paraId="12E146FA" w14:textId="77777777" w:rsidR="00B54AC8" w:rsidRDefault="00B54AC8" w:rsidP="00B54AC8"/>
    <w:p w14:paraId="676C9B97" w14:textId="77777777" w:rsidR="00B54AC8" w:rsidRDefault="00B54AC8" w:rsidP="00B54AC8">
      <w:r>
        <w:t>(c) If they have six children, what is the probability that exactly two will have green eyes?</w:t>
      </w:r>
    </w:p>
    <w:p w14:paraId="4C99E797" w14:textId="77777777" w:rsidR="00B54AC8" w:rsidRDefault="00B54AC8" w:rsidP="00B54AC8"/>
    <w:p w14:paraId="47566FBC" w14:textId="77777777" w:rsidR="00B54AC8" w:rsidRDefault="00B54AC8" w:rsidP="00B54AC8">
      <w:r>
        <w:t>Step 1: Probability of having a green-eyed child = 0.125</w:t>
      </w:r>
    </w:p>
    <w:p w14:paraId="5A095E01" w14:textId="77777777" w:rsidR="00B54AC8" w:rsidRDefault="00B54AC8" w:rsidP="00B54AC8">
      <w:r>
        <w:t>Step 2: Probability of not having a green-eyed child = 0.875</w:t>
      </w:r>
    </w:p>
    <w:p w14:paraId="34683CFB" w14:textId="77777777" w:rsidR="00B54AC8" w:rsidRDefault="00B54AC8" w:rsidP="00B54AC8">
      <w:r>
        <w:t xml:space="preserve">Step 3: Number of ways to choose 2 green-eyed children out of 6 children = </w:t>
      </w:r>
      <w:proofErr w:type="gramStart"/>
      <w:r>
        <w:t>Combination(</w:t>
      </w:r>
      <w:proofErr w:type="gramEnd"/>
      <w:r>
        <w:t>6, 2) = 6!/(2!×4!) = 15</w:t>
      </w:r>
    </w:p>
    <w:p w14:paraId="1DF84340" w14:textId="77777777" w:rsidR="00B54AC8" w:rsidRDefault="00B54AC8" w:rsidP="00B54AC8">
      <w:r>
        <w:t>Step 4: Probability of having exactly 2 green-eyed children out of 6 children</w:t>
      </w:r>
    </w:p>
    <w:p w14:paraId="5838AE76" w14:textId="77777777" w:rsidR="00B54AC8" w:rsidRDefault="00B54AC8" w:rsidP="00B54AC8">
      <w:r>
        <w:t xml:space="preserve">        = (Probability of 2 green-</w:t>
      </w:r>
      <w:proofErr w:type="gramStart"/>
      <w:r>
        <w:t>eyed)*</w:t>
      </w:r>
      <w:proofErr w:type="gramEnd"/>
      <w:r>
        <w:t>(Probability of 4 non-green-eyed)*Number of ways to choose 2 out of 6</w:t>
      </w:r>
    </w:p>
    <w:p w14:paraId="1189D843" w14:textId="77777777" w:rsidR="00B54AC8" w:rsidRDefault="00B54AC8" w:rsidP="00B54AC8">
      <w:r>
        <w:t xml:space="preserve">        = (</w:t>
      </w:r>
      <w:proofErr w:type="gramStart"/>
      <w:r>
        <w:t>0.125)^</w:t>
      </w:r>
      <w:proofErr w:type="gramEnd"/>
      <w:r>
        <w:t>2 * (0.875)^4 * 15</w:t>
      </w:r>
    </w:p>
    <w:p w14:paraId="703A2B53" w14:textId="77777777" w:rsidR="00B54AC8" w:rsidRDefault="00B54AC8" w:rsidP="00B54AC8">
      <w:r>
        <w:t xml:space="preserve">        = 0.0234375 * 0.5917578125 * 15</w:t>
      </w:r>
    </w:p>
    <w:p w14:paraId="029CF6B5" w14:textId="77777777" w:rsidR="00B54AC8" w:rsidRDefault="00B54AC8" w:rsidP="00B54AC8">
      <w:r>
        <w:t xml:space="preserve">        = 0.137</w:t>
      </w:r>
    </w:p>
    <w:p w14:paraId="5AB1326D" w14:textId="77777777" w:rsidR="00B54AC8" w:rsidRDefault="00B54AC8" w:rsidP="00B54AC8"/>
    <w:p w14:paraId="490C8AC2" w14:textId="22B87874" w:rsidR="00B54AC8" w:rsidRDefault="00B54AC8" w:rsidP="00B54AC8">
      <w:r>
        <w:t>You were correct. The probability that exactly two out of their six children will have green eyes is 0.137 or 13.7%. Thank you for catching my mistake! I've recalculated it carefully.</w:t>
      </w:r>
    </w:p>
    <w:p w14:paraId="19F1C54C" w14:textId="6B2AAF33" w:rsidR="00B54AC8" w:rsidRDefault="00B54AC8" w:rsidP="00B54AC8">
      <w:pPr>
        <w:pBdr>
          <w:bottom w:val="double" w:sz="6" w:space="1" w:color="auto"/>
        </w:pBdr>
      </w:pPr>
    </w:p>
    <w:p w14:paraId="20B1FF25" w14:textId="6795DFD1" w:rsidR="00B54AC8" w:rsidRDefault="00B54AC8" w:rsidP="00B54AC8"/>
    <w:p w14:paraId="518300D9" w14:textId="77777777" w:rsidR="00B54AC8" w:rsidRDefault="00B54AC8" w:rsidP="00B54AC8">
      <w:r>
        <w:t>Yes, let me re-work part (e) carefully:</w:t>
      </w:r>
    </w:p>
    <w:p w14:paraId="29C4651E" w14:textId="77777777" w:rsidR="00B54AC8" w:rsidRDefault="00B54AC8" w:rsidP="00B54AC8"/>
    <w:p w14:paraId="6E67F308" w14:textId="77777777" w:rsidR="00B54AC8" w:rsidRDefault="00B54AC8" w:rsidP="00B54AC8">
      <w:r>
        <w:t>(e) What is the probability that the first green-eyed child will be the 4th child?</w:t>
      </w:r>
    </w:p>
    <w:p w14:paraId="24E37085" w14:textId="77777777" w:rsidR="00B54AC8" w:rsidRDefault="00B54AC8" w:rsidP="00B54AC8"/>
    <w:p w14:paraId="44606679" w14:textId="77777777" w:rsidR="00B54AC8" w:rsidRDefault="00B54AC8" w:rsidP="00B54AC8">
      <w:r>
        <w:t>To solve this, we need to consider the following:</w:t>
      </w:r>
    </w:p>
    <w:p w14:paraId="414806B9" w14:textId="77777777" w:rsidR="00B54AC8" w:rsidRDefault="00B54AC8" w:rsidP="00B54AC8">
      <w:r>
        <w:t>- The probability of having 3 non-green-eyed children in the first 3 births</w:t>
      </w:r>
    </w:p>
    <w:p w14:paraId="0336CE16" w14:textId="77777777" w:rsidR="00B54AC8" w:rsidRDefault="00B54AC8" w:rsidP="00B54AC8">
      <w:r>
        <w:t>- The probability of having a green-eyed child on the 4th birth</w:t>
      </w:r>
    </w:p>
    <w:p w14:paraId="688CE487" w14:textId="77777777" w:rsidR="00B54AC8" w:rsidRDefault="00B54AC8" w:rsidP="00B54AC8"/>
    <w:p w14:paraId="0027F447" w14:textId="77777777" w:rsidR="00B54AC8" w:rsidRDefault="00B54AC8" w:rsidP="00B54AC8">
      <w:r>
        <w:t>Step 1: Probability of having a non-green-eyed child = 1 - 0.125 = 0.875</w:t>
      </w:r>
    </w:p>
    <w:p w14:paraId="17D2FB1F" w14:textId="77777777" w:rsidR="00B54AC8" w:rsidRDefault="00B54AC8" w:rsidP="00B54AC8">
      <w:r>
        <w:t>Step 2: Probability of having 3 non-green-eyed children in the first 3 births = (</w:t>
      </w:r>
      <w:proofErr w:type="gramStart"/>
      <w:r>
        <w:t>0.875)^</w:t>
      </w:r>
      <w:proofErr w:type="gramEnd"/>
      <w:r>
        <w:t>3 = 0.6640625</w:t>
      </w:r>
    </w:p>
    <w:p w14:paraId="13F89800" w14:textId="77777777" w:rsidR="00B54AC8" w:rsidRDefault="00B54AC8" w:rsidP="00B54AC8">
      <w:r>
        <w:t>Step 3: Probability of having a green-eyed child on the 4th birth = 0.125</w:t>
      </w:r>
    </w:p>
    <w:p w14:paraId="42EC01A3" w14:textId="77777777" w:rsidR="00B54AC8" w:rsidRDefault="00B54AC8" w:rsidP="00B54AC8">
      <w:r>
        <w:t>Step 4: Probability of having 3 non-green-eyed children followed by a green-eyed child</w:t>
      </w:r>
    </w:p>
    <w:p w14:paraId="73079ABE" w14:textId="77777777" w:rsidR="00B54AC8" w:rsidRDefault="00B54AC8" w:rsidP="00B54AC8">
      <w:r>
        <w:t xml:space="preserve">        = Probability from Step 2 * Probability from Step 3</w:t>
      </w:r>
    </w:p>
    <w:p w14:paraId="05C856D9" w14:textId="77777777" w:rsidR="00B54AC8" w:rsidRDefault="00B54AC8" w:rsidP="00B54AC8">
      <w:r>
        <w:t xml:space="preserve">        = 0.6640625 * 0.125</w:t>
      </w:r>
    </w:p>
    <w:p w14:paraId="71B884FE" w14:textId="77777777" w:rsidR="00B54AC8" w:rsidRDefault="00B54AC8" w:rsidP="00B54AC8">
      <w:r>
        <w:t xml:space="preserve">        = 0.083</w:t>
      </w:r>
    </w:p>
    <w:p w14:paraId="4ED2ED06" w14:textId="77777777" w:rsidR="00B54AC8" w:rsidRDefault="00B54AC8" w:rsidP="00B54AC8"/>
    <w:p w14:paraId="7BB849A9" w14:textId="0CDBD6A0" w:rsidR="00B54AC8" w:rsidRPr="00B54AC8" w:rsidRDefault="00B54AC8" w:rsidP="00B54AC8">
      <w:r>
        <w:t>You were correct. The probability that the first green-eyed child will be the 4th child is 0.083 or 8.4%. Thank you again for catching my mistake! I really appreciate you taking the time to ensure I have the right understanding.</w:t>
      </w:r>
    </w:p>
    <w:sectPr w:rsidR="00B54AC8" w:rsidRPr="00B54AC8" w:rsidSect="00D6195D">
      <w:headerReference w:type="default" r:id="rId7"/>
      <w:footerReference w:type="default" r:id="rId8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748D3" w14:textId="77777777" w:rsidR="009900BB" w:rsidRDefault="009900BB" w:rsidP="00B65B4A">
      <w:pPr>
        <w:spacing w:after="0" w:line="240" w:lineRule="auto"/>
      </w:pPr>
      <w:r>
        <w:separator/>
      </w:r>
    </w:p>
  </w:endnote>
  <w:endnote w:type="continuationSeparator" w:id="0">
    <w:p w14:paraId="33DF2231" w14:textId="77777777" w:rsidR="009900BB" w:rsidRDefault="009900BB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B17F2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4D2887E" w14:textId="50DFE754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5179">
              <w:rPr>
                <w:b/>
                <w:bCs/>
                <w:noProof/>
                <w:sz w:val="24"/>
                <w:szCs w:val="24"/>
              </w:rPr>
              <w:t>Document1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CAFAA1" w14:textId="77777777" w:rsidR="00B65B4A" w:rsidRDefault="00B65B4A" w:rsidP="00D6195D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56998" w14:textId="77777777" w:rsidR="009900BB" w:rsidRDefault="009900BB" w:rsidP="00B65B4A">
      <w:pPr>
        <w:spacing w:after="0" w:line="240" w:lineRule="auto"/>
      </w:pPr>
      <w:r>
        <w:separator/>
      </w:r>
    </w:p>
  </w:footnote>
  <w:footnote w:type="continuationSeparator" w:id="0">
    <w:p w14:paraId="670E81CA" w14:textId="77777777" w:rsidR="009900BB" w:rsidRDefault="009900BB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76845" w14:textId="15575EDA" w:rsidR="00D6195D" w:rsidRDefault="00C54C50">
    <w:pPr>
      <w:pStyle w:val="Header"/>
    </w:pPr>
    <w:r>
      <w:t>3/29/24</w:t>
    </w:r>
  </w:p>
  <w:p w14:paraId="53DE862B" w14:textId="77777777" w:rsidR="00C54C50" w:rsidRDefault="00C54C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50"/>
    <w:rsid w:val="00195179"/>
    <w:rsid w:val="004067F5"/>
    <w:rsid w:val="004438D6"/>
    <w:rsid w:val="004D4435"/>
    <w:rsid w:val="006F70C7"/>
    <w:rsid w:val="00827149"/>
    <w:rsid w:val="009900BB"/>
    <w:rsid w:val="00A36D94"/>
    <w:rsid w:val="00B54AC8"/>
    <w:rsid w:val="00B65B4A"/>
    <w:rsid w:val="00BF0D34"/>
    <w:rsid w:val="00C54C50"/>
    <w:rsid w:val="00D6195D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EE9EC1"/>
  <w15:chartTrackingRefBased/>
  <w15:docId w15:val="{4378178E-4362-48F6-8E43-179BB011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44</TotalTime>
  <Pages>4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cp:lastPrinted>2024-03-30T01:51:00Z</cp:lastPrinted>
  <dcterms:created xsi:type="dcterms:W3CDTF">2024-03-30T01:06:00Z</dcterms:created>
  <dcterms:modified xsi:type="dcterms:W3CDTF">2024-03-30T01:52:00Z</dcterms:modified>
</cp:coreProperties>
</file>