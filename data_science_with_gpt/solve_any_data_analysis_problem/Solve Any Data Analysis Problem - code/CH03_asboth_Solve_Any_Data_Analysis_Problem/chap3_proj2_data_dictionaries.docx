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3BA43" w14:textId="431CD59E" w:rsidR="004438D6" w:rsidRDefault="00CF19FE">
      <w:r w:rsidRPr="00CF19FE">
        <w:drawing>
          <wp:inline distT="0" distB="0" distL="0" distR="0" wp14:anchorId="05E6B76B" wp14:editId="1AED41E8">
            <wp:extent cx="6783690" cy="491423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7227" cy="49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E6AA" w14:textId="4D630073" w:rsidR="00CF19FE" w:rsidRDefault="00CF19FE">
      <w:r w:rsidRPr="00CF19FE">
        <w:drawing>
          <wp:inline distT="0" distB="0" distL="0" distR="0" wp14:anchorId="4768AEFF" wp14:editId="2DCDDB4E">
            <wp:extent cx="6771975" cy="1866231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0884" cy="18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0FB2" w14:textId="77777777" w:rsidR="00CF19FE" w:rsidRDefault="00CF19FE"/>
    <w:p w14:paraId="5300EC07" w14:textId="656BAA79" w:rsidR="00CF19FE" w:rsidRDefault="00CF19FE"/>
    <w:p w14:paraId="6E77CD4E" w14:textId="050C1204" w:rsidR="00CF19FE" w:rsidRDefault="00CF19FE"/>
    <w:p w14:paraId="3B1BCD7D" w14:textId="34A70A6E" w:rsidR="00CF19FE" w:rsidRDefault="00CF19FE"/>
    <w:p w14:paraId="08F8929A" w14:textId="77777777" w:rsidR="00CF19FE" w:rsidRDefault="00CF19FE"/>
    <w:sectPr w:rsidR="00CF19FE" w:rsidSect="00BF0D34">
      <w:headerReference w:type="default" r:id="rId8"/>
      <w:footerReference w:type="default" r:id="rId9"/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1A589" w14:textId="77777777" w:rsidR="007246CD" w:rsidRDefault="007246CD" w:rsidP="00B65B4A">
      <w:pPr>
        <w:spacing w:after="0" w:line="240" w:lineRule="auto"/>
      </w:pPr>
      <w:r>
        <w:separator/>
      </w:r>
    </w:p>
  </w:endnote>
  <w:endnote w:type="continuationSeparator" w:id="0">
    <w:p w14:paraId="247EE49F" w14:textId="77777777" w:rsidR="007246CD" w:rsidRDefault="007246CD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FAFCCB8" w14:textId="43C1284E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32E4">
              <w:rPr>
                <w:b/>
                <w:bCs/>
                <w:noProof/>
                <w:sz w:val="24"/>
                <w:szCs w:val="24"/>
              </w:rPr>
              <w:t>chap3_proj2_data_dictionaries.docx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4D80F8" w14:textId="77777777" w:rsidR="00B65B4A" w:rsidRDefault="00B65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C1EF1" w14:textId="77777777" w:rsidR="007246CD" w:rsidRDefault="007246CD" w:rsidP="00B65B4A">
      <w:pPr>
        <w:spacing w:after="0" w:line="240" w:lineRule="auto"/>
      </w:pPr>
      <w:r>
        <w:separator/>
      </w:r>
    </w:p>
  </w:footnote>
  <w:footnote w:type="continuationSeparator" w:id="0">
    <w:p w14:paraId="5553917F" w14:textId="77777777" w:rsidR="007246CD" w:rsidRDefault="007246CD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B182C" w14:textId="6EFB0FD0" w:rsidR="00B65B4A" w:rsidRDefault="00CF19FE">
    <w:pPr>
      <w:pStyle w:val="Header"/>
    </w:pPr>
    <w:r>
      <w:t>11/5/23</w:t>
    </w:r>
  </w:p>
  <w:p w14:paraId="309A8FA1" w14:textId="77777777" w:rsidR="00CF19FE" w:rsidRDefault="00CF19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FE"/>
    <w:rsid w:val="001E32E4"/>
    <w:rsid w:val="004067F5"/>
    <w:rsid w:val="004438D6"/>
    <w:rsid w:val="004D4435"/>
    <w:rsid w:val="006F70C7"/>
    <w:rsid w:val="007246CD"/>
    <w:rsid w:val="00A36D94"/>
    <w:rsid w:val="00B65B4A"/>
    <w:rsid w:val="00BF0D34"/>
    <w:rsid w:val="00CF19FE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8A790"/>
  <w15:chartTrackingRefBased/>
  <w15:docId w15:val="{8CBE2F9B-DB7E-4940-899B-4775914F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21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cp:lastPrinted>2023-11-05T16:57:00Z</cp:lastPrinted>
  <dcterms:created xsi:type="dcterms:W3CDTF">2023-11-05T16:35:00Z</dcterms:created>
  <dcterms:modified xsi:type="dcterms:W3CDTF">2023-11-05T16:58:00Z</dcterms:modified>
</cp:coreProperties>
</file>