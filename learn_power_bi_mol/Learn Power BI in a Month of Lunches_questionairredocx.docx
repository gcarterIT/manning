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7B374" w14:textId="77777777" w:rsidR="002F6580" w:rsidRPr="002F6580" w:rsidRDefault="002F6580" w:rsidP="002F6580">
      <w:pPr>
        <w:spacing w:before="100" w:beforeAutospacing="1" w:after="100" w:afterAutospacing="1" w:line="240" w:lineRule="auto"/>
        <w:outlineLvl w:val="1"/>
        <w:rPr>
          <w:rFonts w:ascii="Times New Roman" w:eastAsia="Times New Roman" w:hAnsi="Times New Roman" w:cs="Times New Roman"/>
          <w:b/>
          <w:bCs/>
          <w:sz w:val="36"/>
          <w:szCs w:val="36"/>
        </w:rPr>
      </w:pPr>
      <w:r w:rsidRPr="002F6580">
        <w:rPr>
          <w:rFonts w:ascii="Times New Roman" w:eastAsia="Times New Roman" w:hAnsi="Times New Roman" w:cs="Times New Roman"/>
          <w:b/>
          <w:bCs/>
          <w:sz w:val="36"/>
          <w:szCs w:val="36"/>
        </w:rPr>
        <w:t>Learn Power BI in a Month of Lunches</w:t>
      </w:r>
    </w:p>
    <w:p w14:paraId="4CC57FDD" w14:textId="33A782C4" w:rsidR="007C46D3" w:rsidRDefault="007C46D3" w:rsidP="007C46D3">
      <w:r>
        <w:t>What did you think of this book? (</w:t>
      </w:r>
      <w:r w:rsidR="00DE7B00">
        <w:t>This</w:t>
      </w:r>
      <w:r>
        <w:t xml:space="preserve"> form is available in all </w:t>
      </w:r>
      <w:r w:rsidR="00DE7B00">
        <w:t>chapters;</w:t>
      </w:r>
      <w:r>
        <w:t xml:space="preserve"> you can edit the fields whenever you're ready)</w:t>
      </w:r>
    </w:p>
    <w:p w14:paraId="255CCEF1" w14:textId="51D2B221" w:rsidR="007C46D3" w:rsidRPr="00E604F8" w:rsidRDefault="007C46D3" w:rsidP="007C46D3">
      <w:pPr>
        <w:rPr>
          <w:b/>
          <w:bCs/>
        </w:rPr>
      </w:pPr>
      <w:r w:rsidRPr="00E604F8">
        <w:rPr>
          <w:b/>
          <w:bCs/>
          <w:color w:val="0070C0"/>
        </w:rPr>
        <w:t>1</w:t>
      </w:r>
      <w:r w:rsidRPr="00E604F8">
        <w:rPr>
          <w:b/>
          <w:bCs/>
          <w:color w:val="0070C0"/>
        </w:rPr>
        <w:t xml:space="preserve"> </w:t>
      </w:r>
      <w:r w:rsidRPr="00E604F8">
        <w:rPr>
          <w:b/>
          <w:bCs/>
          <w:color w:val="0070C0"/>
        </w:rPr>
        <w:t>What do you do and what is your technical background?</w:t>
      </w:r>
    </w:p>
    <w:p w14:paraId="56C8B4AA" w14:textId="77777777" w:rsidR="00E604F8" w:rsidRPr="000D5AE8" w:rsidRDefault="00E604F8" w:rsidP="00E604F8">
      <w:p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I’m retired and describe my technical background as follows (in reverse chronological order):</w:t>
      </w:r>
    </w:p>
    <w:p w14:paraId="6CC7C0E3" w14:textId="77777777" w:rsidR="00E604F8" w:rsidRPr="000D5AE8" w:rsidRDefault="00E604F8" w:rsidP="00E604F8">
      <w:pPr>
        <w:pStyle w:val="ListParagraph"/>
        <w:numPr>
          <w:ilvl w:val="0"/>
          <w:numId w:val="1"/>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463FAA38" w14:textId="77777777" w:rsidR="00E604F8" w:rsidRPr="000D5AE8" w:rsidRDefault="00E604F8" w:rsidP="00E604F8">
      <w:pPr>
        <w:pStyle w:val="ListParagraph"/>
        <w:numPr>
          <w:ilvl w:val="0"/>
          <w:numId w:val="1"/>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in the mortgage industry supporting a financial application using SQL and Java.</w:t>
      </w:r>
    </w:p>
    <w:p w14:paraId="1371F399" w14:textId="77777777" w:rsidR="00E604F8" w:rsidRPr="000D5AE8" w:rsidRDefault="00E604F8" w:rsidP="00E604F8">
      <w:pPr>
        <w:pStyle w:val="ListParagraph"/>
        <w:numPr>
          <w:ilvl w:val="0"/>
          <w:numId w:val="1"/>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159AF27A" w14:textId="77777777" w:rsidR="00E604F8" w:rsidRPr="000D5AE8" w:rsidRDefault="00E604F8" w:rsidP="00E604F8">
      <w:pPr>
        <w:rPr>
          <w:rFonts w:ascii="Times New Roman" w:eastAsia="Times New Roman" w:hAnsi="Times New Roman" w:cs="Times New Roman"/>
          <w:sz w:val="24"/>
          <w:szCs w:val="24"/>
        </w:rPr>
      </w:pPr>
      <w:r w:rsidRPr="000D5AE8">
        <w:rPr>
          <w:rFonts w:ascii="Times New Roman" w:eastAsia="Times New Roman" w:hAnsi="Times New Roman" w:cs="Times New Roman"/>
          <w:sz w:val="28"/>
          <w:szCs w:val="28"/>
        </w:rPr>
        <w:t>Also, I attained a Master’s Degrees in both in computer science data analytics, completing complex projects requiring substantial utilization of SQL, Python, R, Tableau, and Excel.</w:t>
      </w:r>
    </w:p>
    <w:p w14:paraId="7F9838BA" w14:textId="77777777" w:rsidR="00E604F8" w:rsidRDefault="00E604F8" w:rsidP="007C46D3">
      <w:pPr>
        <w:rPr>
          <w:b/>
          <w:bCs/>
          <w:color w:val="0070C0"/>
        </w:rPr>
      </w:pPr>
    </w:p>
    <w:p w14:paraId="4C07AC90" w14:textId="30BB33F1" w:rsidR="007C46D3" w:rsidRPr="00E604F8" w:rsidRDefault="00DE7B00" w:rsidP="007C46D3">
      <w:pPr>
        <w:rPr>
          <w:b/>
          <w:bCs/>
          <w:color w:val="0070C0"/>
        </w:rPr>
      </w:pPr>
      <w:r w:rsidRPr="00E604F8">
        <w:rPr>
          <w:b/>
          <w:bCs/>
          <w:color w:val="0070C0"/>
        </w:rPr>
        <w:t>2 On</w:t>
      </w:r>
      <w:r w:rsidR="007C46D3" w:rsidRPr="00E604F8">
        <w:rPr>
          <w:b/>
          <w:bCs/>
          <w:color w:val="0070C0"/>
        </w:rPr>
        <w:t xml:space="preserve"> a scale of 1-10, how would you categorize your expertise in this subject?</w:t>
      </w:r>
    </w:p>
    <w:p w14:paraId="08CF3F9F" w14:textId="15995FCD" w:rsidR="00E604F8" w:rsidRDefault="00E604F8" w:rsidP="007C46D3">
      <w:r>
        <w:t>1</w:t>
      </w:r>
    </w:p>
    <w:p w14:paraId="4EDA4C44" w14:textId="77777777" w:rsidR="00E604F8" w:rsidRDefault="00E604F8" w:rsidP="007C46D3"/>
    <w:p w14:paraId="40ABC5B5" w14:textId="59B83F38" w:rsidR="007C46D3" w:rsidRPr="00E604F8" w:rsidRDefault="00DE7B00" w:rsidP="007C46D3">
      <w:pPr>
        <w:rPr>
          <w:b/>
          <w:bCs/>
          <w:color w:val="0070C0"/>
        </w:rPr>
      </w:pPr>
      <w:r w:rsidRPr="00E604F8">
        <w:rPr>
          <w:b/>
          <w:bCs/>
          <w:color w:val="0070C0"/>
        </w:rPr>
        <w:t>3 Did</w:t>
      </w:r>
      <w:r w:rsidR="007C46D3" w:rsidRPr="00E604F8">
        <w:rPr>
          <w:b/>
          <w:bCs/>
          <w:color w:val="0070C0"/>
        </w:rPr>
        <w:t xml:space="preserve"> you read the entire review package? If not, which chapters did you read?</w:t>
      </w:r>
    </w:p>
    <w:p w14:paraId="6235D5E2" w14:textId="0EEB8D4E" w:rsidR="00E604F8" w:rsidRDefault="00E604F8" w:rsidP="007C46D3">
      <w:r>
        <w:t>No. Only read the available chapters: 1 thru 5</w:t>
      </w:r>
    </w:p>
    <w:p w14:paraId="340E96BA" w14:textId="77777777" w:rsidR="00E604F8" w:rsidRDefault="00E604F8" w:rsidP="007C46D3"/>
    <w:p w14:paraId="76E59DCE" w14:textId="6EB914B9" w:rsidR="007C46D3" w:rsidRPr="00E604F8" w:rsidRDefault="00DE7B00" w:rsidP="007C46D3">
      <w:pPr>
        <w:rPr>
          <w:b/>
          <w:bCs/>
          <w:color w:val="0070C0"/>
        </w:rPr>
      </w:pPr>
      <w:r w:rsidRPr="00E604F8">
        <w:rPr>
          <w:b/>
          <w:bCs/>
          <w:color w:val="0070C0"/>
        </w:rPr>
        <w:t>4 Imagine</w:t>
      </w:r>
      <w:r w:rsidR="007C46D3" w:rsidRPr="00E604F8">
        <w:rPr>
          <w:b/>
          <w:bCs/>
          <w:color w:val="0070C0"/>
        </w:rPr>
        <w:t xml:space="preserve"> that you’re writing a review on Amazon. You are reviewing a partial manuscript containing only a segment of the planned content. If the rest of the book is of similar quality to what you’ve read so far, how many stars would you give it?</w:t>
      </w:r>
    </w:p>
    <w:p w14:paraId="41A02A1F" w14:textId="387CCFF0" w:rsidR="00E604F8" w:rsidRDefault="00E604F8" w:rsidP="007C46D3">
      <w:r>
        <w:t>3</w:t>
      </w:r>
    </w:p>
    <w:p w14:paraId="327826E8" w14:textId="77777777" w:rsidR="00E604F8" w:rsidRDefault="00E604F8" w:rsidP="007C46D3"/>
    <w:p w14:paraId="7F3E19E5" w14:textId="148E0EB4" w:rsidR="007C46D3" w:rsidRPr="00E604F8" w:rsidRDefault="00DE7B00" w:rsidP="007C46D3">
      <w:pPr>
        <w:rPr>
          <w:b/>
          <w:bCs/>
          <w:color w:val="0070C0"/>
        </w:rPr>
      </w:pPr>
      <w:r w:rsidRPr="00E604F8">
        <w:rPr>
          <w:b/>
          <w:bCs/>
          <w:color w:val="0070C0"/>
        </w:rPr>
        <w:t>5 Please</w:t>
      </w:r>
      <w:r w:rsidR="007C46D3" w:rsidRPr="00E604F8">
        <w:rPr>
          <w:b/>
          <w:bCs/>
          <w:color w:val="0070C0"/>
        </w:rPr>
        <w:t xml:space="preserve"> explain.</w:t>
      </w:r>
    </w:p>
    <w:p w14:paraId="3085FDFD" w14:textId="1B2F3684" w:rsidR="00E604F8" w:rsidRDefault="00E604F8" w:rsidP="007C46D3">
      <w:r>
        <w:t>This is a good supplementary text for someone interested in learning Power BI. But because it lacks sufficient examples and demos, you should search elsewhere for your primary learning text/video.</w:t>
      </w:r>
    </w:p>
    <w:p w14:paraId="4975A25E" w14:textId="77777777" w:rsidR="00E604F8" w:rsidRDefault="00E604F8" w:rsidP="007C46D3"/>
    <w:p w14:paraId="663BBD06" w14:textId="0C79DB31" w:rsidR="007C46D3" w:rsidRPr="00732D43" w:rsidRDefault="00DE7B00" w:rsidP="007C46D3">
      <w:pPr>
        <w:rPr>
          <w:b/>
          <w:bCs/>
          <w:color w:val="0070C0"/>
        </w:rPr>
      </w:pPr>
      <w:r w:rsidRPr="00732D43">
        <w:rPr>
          <w:b/>
          <w:bCs/>
          <w:color w:val="0070C0"/>
        </w:rPr>
        <w:t>6 What</w:t>
      </w:r>
      <w:r w:rsidR="007C46D3" w:rsidRPr="00732D43">
        <w:rPr>
          <w:b/>
          <w:bCs/>
          <w:color w:val="0070C0"/>
        </w:rPr>
        <w:t xml:space="preserve"> would the authors need to change to get 5 stars?</w:t>
      </w:r>
    </w:p>
    <w:p w14:paraId="485A1D42" w14:textId="15B04130" w:rsidR="00732D43" w:rsidRDefault="00732D43" w:rsidP="007C46D3">
      <w:r>
        <w:t>More examples, demos, exercises to reinforce concepts talked about in the text.</w:t>
      </w:r>
      <w:r w:rsidR="00ED296B">
        <w:t xml:space="preserve"> There were pictures included that had little significance to the book’s content, and space could </w:t>
      </w:r>
      <w:r w:rsidR="00DE7B00">
        <w:t>be</w:t>
      </w:r>
      <w:r w:rsidR="00ED296B">
        <w:t xml:space="preserve"> used for more relevant diagrams.</w:t>
      </w:r>
    </w:p>
    <w:p w14:paraId="4B561538" w14:textId="77777777" w:rsidR="00732D43" w:rsidRDefault="00732D43" w:rsidP="007C46D3"/>
    <w:p w14:paraId="5E21BDC9" w14:textId="0F88490B" w:rsidR="007C46D3" w:rsidRPr="00ED296B" w:rsidRDefault="00DE7B00" w:rsidP="007C46D3">
      <w:pPr>
        <w:rPr>
          <w:b/>
          <w:bCs/>
          <w:color w:val="0070C0"/>
        </w:rPr>
      </w:pPr>
      <w:r w:rsidRPr="00ED296B">
        <w:rPr>
          <w:b/>
          <w:bCs/>
          <w:color w:val="0070C0"/>
        </w:rPr>
        <w:t>7 Is</w:t>
      </w:r>
      <w:r w:rsidR="007C46D3" w:rsidRPr="00ED296B">
        <w:rPr>
          <w:b/>
          <w:bCs/>
          <w:color w:val="0070C0"/>
        </w:rPr>
        <w:t xml:space="preserve"> the writing interesting? Does it hold your attention?</w:t>
      </w:r>
    </w:p>
    <w:p w14:paraId="2E810FB9" w14:textId="1950600F" w:rsidR="00ED296B" w:rsidRDefault="00ED296B" w:rsidP="007C46D3">
      <w:r>
        <w:lastRenderedPageBreak/>
        <w:t xml:space="preserve">Much of the content is interesting, but some of recounts of the author’s </w:t>
      </w:r>
      <w:r w:rsidR="002F6580">
        <w:t xml:space="preserve">personal work </w:t>
      </w:r>
      <w:r>
        <w:t>experiences were a bit long winded.</w:t>
      </w:r>
    </w:p>
    <w:p w14:paraId="55EE01FB" w14:textId="6DE81E7A" w:rsidR="00BE570E" w:rsidRDefault="00BE570E" w:rsidP="007C46D3">
      <w:r>
        <w:t>At times tone can overly informal. Not consistent with tone of other Manning books.</w:t>
      </w:r>
    </w:p>
    <w:p w14:paraId="6B0CD4CB" w14:textId="77777777" w:rsidR="00BE570E" w:rsidRDefault="00BE570E" w:rsidP="007C46D3"/>
    <w:p w14:paraId="3155076D" w14:textId="54E73E10" w:rsidR="007C46D3" w:rsidRPr="00BD3C24" w:rsidRDefault="00DE7B00" w:rsidP="007C46D3">
      <w:pPr>
        <w:rPr>
          <w:b/>
          <w:bCs/>
          <w:color w:val="0070C0"/>
        </w:rPr>
      </w:pPr>
      <w:r w:rsidRPr="00BD3C24">
        <w:rPr>
          <w:b/>
          <w:bCs/>
          <w:color w:val="0070C0"/>
        </w:rPr>
        <w:t>8 What</w:t>
      </w:r>
      <w:r w:rsidR="007C46D3" w:rsidRPr="00BD3C24">
        <w:rPr>
          <w:b/>
          <w:bCs/>
          <w:color w:val="0070C0"/>
        </w:rPr>
        <w:t xml:space="preserve"> do you think of the overall concept of the book and the approach toward the intended audience?</w:t>
      </w:r>
    </w:p>
    <w:p w14:paraId="24A20B71" w14:textId="5B6FFA86" w:rsidR="00BD3C24" w:rsidRDefault="00BD3C24" w:rsidP="007C46D3">
      <w:r>
        <w:t xml:space="preserve">As an intro to Power BI, I believe the book serves that purpose, but lacks adequate direction for the intended </w:t>
      </w:r>
      <w:r w:rsidR="00DE7B00">
        <w:t>audience</w:t>
      </w:r>
      <w:r>
        <w:t>.</w:t>
      </w:r>
    </w:p>
    <w:p w14:paraId="7E1A9D25" w14:textId="77777777" w:rsidR="00BD3C24" w:rsidRDefault="00BD3C24" w:rsidP="007C46D3"/>
    <w:p w14:paraId="0531C5C5" w14:textId="0B4FF07D" w:rsidR="007C46D3" w:rsidRPr="00BD3C24" w:rsidRDefault="00DE7B00" w:rsidP="007C46D3">
      <w:pPr>
        <w:rPr>
          <w:b/>
          <w:bCs/>
        </w:rPr>
      </w:pPr>
      <w:r w:rsidRPr="00BD3C24">
        <w:rPr>
          <w:b/>
          <w:bCs/>
          <w:color w:val="0070C0"/>
        </w:rPr>
        <w:t>9 Do</w:t>
      </w:r>
      <w:r w:rsidR="007C46D3" w:rsidRPr="00BD3C24">
        <w:rPr>
          <w:b/>
          <w:bCs/>
          <w:color w:val="0070C0"/>
        </w:rPr>
        <w:t xml:space="preserve"> you recommend any improvements to the Table of Contents?</w:t>
      </w:r>
    </w:p>
    <w:p w14:paraId="3317D94A" w14:textId="77777777" w:rsidR="002F6580" w:rsidRDefault="002F6580" w:rsidP="002F6580">
      <w:r>
        <w:t xml:space="preserve">No, but I would include </w:t>
      </w:r>
    </w:p>
    <w:p w14:paraId="20B99843" w14:textId="77777777" w:rsidR="002F6580" w:rsidRDefault="002F6580" w:rsidP="002F6580">
      <w:r>
        <w:t xml:space="preserve">- an index (for quick chapter/lookup) </w:t>
      </w:r>
    </w:p>
    <w:p w14:paraId="715065E3" w14:textId="77777777" w:rsidR="002F6580" w:rsidRDefault="002F6580" w:rsidP="002F6580">
      <w:r>
        <w:t xml:space="preserve">- a glossary (for quick definition lookup) </w:t>
      </w:r>
    </w:p>
    <w:p w14:paraId="5B94A1B7" w14:textId="0B12F512" w:rsidR="002F6580" w:rsidRDefault="002F6580" w:rsidP="002F6580">
      <w:r>
        <w:t>- a Reference section (URLs, book titles, etc., for further topic exploration</w:t>
      </w:r>
    </w:p>
    <w:p w14:paraId="30C7FED8" w14:textId="77777777" w:rsidR="00BD3C24" w:rsidRDefault="00BD3C24" w:rsidP="007C46D3"/>
    <w:p w14:paraId="088E5A22" w14:textId="0316A922" w:rsidR="007C46D3" w:rsidRPr="002F6580" w:rsidRDefault="00DE7B00" w:rsidP="007C46D3">
      <w:pPr>
        <w:rPr>
          <w:b/>
          <w:bCs/>
          <w:color w:val="0070C0"/>
        </w:rPr>
      </w:pPr>
      <w:r w:rsidRPr="002F6580">
        <w:rPr>
          <w:b/>
          <w:bCs/>
          <w:color w:val="0070C0"/>
        </w:rPr>
        <w:t>10 Does</w:t>
      </w:r>
      <w:r w:rsidR="007C46D3" w:rsidRPr="002F6580">
        <w:rPr>
          <w:b/>
          <w:bCs/>
          <w:color w:val="0070C0"/>
        </w:rPr>
        <w:t xml:space="preserve"> the title of the book match the content? Do you think the title will attract the attention of the readers?</w:t>
      </w:r>
    </w:p>
    <w:p w14:paraId="23DF2EBB" w14:textId="23C8C91E" w:rsidR="002F6580" w:rsidRDefault="002F6580" w:rsidP="007C46D3">
      <w:r>
        <w:t>Maybe. Based on what I’ve read so far, I questioned if the total book will contain sufficient amount of content to give a reader an adequate beginner level background in Power BI. However, the title will be attractive to a novice Power BI user with limited time but wants to be start using as soon as possible.</w:t>
      </w:r>
    </w:p>
    <w:p w14:paraId="4F26921E" w14:textId="77777777" w:rsidR="002F6580" w:rsidRDefault="002F6580" w:rsidP="007C46D3"/>
    <w:p w14:paraId="0AB422ED" w14:textId="394FCB52" w:rsidR="007C46D3" w:rsidRPr="002F6580" w:rsidRDefault="00DE7B00" w:rsidP="007C46D3">
      <w:pPr>
        <w:rPr>
          <w:b/>
          <w:bCs/>
          <w:color w:val="0070C0"/>
        </w:rPr>
      </w:pPr>
      <w:r w:rsidRPr="002F6580">
        <w:rPr>
          <w:b/>
          <w:bCs/>
          <w:color w:val="0070C0"/>
        </w:rPr>
        <w:t>11 Does</w:t>
      </w:r>
      <w:r w:rsidR="007C46D3" w:rsidRPr="002F6580">
        <w:rPr>
          <w:b/>
          <w:bCs/>
          <w:color w:val="0070C0"/>
        </w:rPr>
        <w:t xml:space="preserve"> the book make learning the subject easy?</w:t>
      </w:r>
    </w:p>
    <w:p w14:paraId="1286C460" w14:textId="26DAC024" w:rsidR="002F6580" w:rsidRDefault="002F6580" w:rsidP="002F6580">
      <w:r>
        <w:t xml:space="preserve">No. It </w:t>
      </w:r>
      <w:r>
        <w:t>lacks sufficient examples and demos</w:t>
      </w:r>
      <w:r>
        <w:t>. Could use more explanatory diagrams.</w:t>
      </w:r>
    </w:p>
    <w:p w14:paraId="1F90C059" w14:textId="57285E21" w:rsidR="002F6580" w:rsidRDefault="002F6580" w:rsidP="007C46D3"/>
    <w:p w14:paraId="64797BAB" w14:textId="19BAAFE6" w:rsidR="007C46D3" w:rsidRPr="000D0705" w:rsidRDefault="00DE7B00" w:rsidP="007C46D3">
      <w:pPr>
        <w:rPr>
          <w:b/>
          <w:bCs/>
          <w:color w:val="0070C0"/>
        </w:rPr>
      </w:pPr>
      <w:r w:rsidRPr="000D0705">
        <w:rPr>
          <w:b/>
          <w:bCs/>
          <w:color w:val="0070C0"/>
        </w:rPr>
        <w:t>12 Did</w:t>
      </w:r>
      <w:r w:rsidR="007C46D3" w:rsidRPr="000D0705">
        <w:rPr>
          <w:b/>
          <w:bCs/>
          <w:color w:val="0070C0"/>
        </w:rPr>
        <w:t xml:space="preserve"> you gain any new techniques, insights or perspectives?</w:t>
      </w:r>
    </w:p>
    <w:p w14:paraId="6324417A" w14:textId="042BE256" w:rsidR="002F6580" w:rsidRDefault="002F6580" w:rsidP="007C46D3">
      <w:r>
        <w:t xml:space="preserve">In the first five chapters, I didn’t </w:t>
      </w:r>
      <w:r w:rsidR="000D0705">
        <w:t>to do much but install Power BI and 1 or 2 exercises. So too early to gain any insights.</w:t>
      </w:r>
    </w:p>
    <w:p w14:paraId="33F59F1D" w14:textId="77777777" w:rsidR="002F6580" w:rsidRDefault="002F6580" w:rsidP="007C46D3"/>
    <w:p w14:paraId="0BA7999D" w14:textId="600A0612" w:rsidR="007C46D3" w:rsidRPr="000D0705" w:rsidRDefault="00DE7B00" w:rsidP="007C46D3">
      <w:pPr>
        <w:rPr>
          <w:b/>
          <w:bCs/>
          <w:color w:val="0070C0"/>
        </w:rPr>
      </w:pPr>
      <w:r w:rsidRPr="000D0705">
        <w:rPr>
          <w:b/>
          <w:bCs/>
          <w:color w:val="0070C0"/>
        </w:rPr>
        <w:t>13 How</w:t>
      </w:r>
      <w:r w:rsidR="007C46D3" w:rsidRPr="000D0705">
        <w:rPr>
          <w:b/>
          <w:bCs/>
          <w:color w:val="0070C0"/>
        </w:rPr>
        <w:t xml:space="preserve"> valuable is the content in this book to the intended readers?</w:t>
      </w:r>
    </w:p>
    <w:p w14:paraId="0C61F95C" w14:textId="015492D0" w:rsidR="000D0705" w:rsidRDefault="000D0705" w:rsidP="007C46D3">
      <w:r>
        <w:t xml:space="preserve">This book might be valuable as a supplementary, offering a perspective about learning Power BI not found in </w:t>
      </w:r>
      <w:r w:rsidR="00DE7B00">
        <w:t>another</w:t>
      </w:r>
      <w:r>
        <w:t xml:space="preserve"> book. But within the first 5 chapters, there’s not enough hands experience to do much useful.</w:t>
      </w:r>
    </w:p>
    <w:p w14:paraId="397039C7" w14:textId="77777777" w:rsidR="000D0705" w:rsidRDefault="000D0705" w:rsidP="007C46D3"/>
    <w:p w14:paraId="613B08B8" w14:textId="2A80F2DD" w:rsidR="007C46D3" w:rsidRPr="000D0705" w:rsidRDefault="00DE7B00" w:rsidP="007C46D3">
      <w:pPr>
        <w:rPr>
          <w:b/>
          <w:bCs/>
          <w:color w:val="0070C0"/>
        </w:rPr>
      </w:pPr>
      <w:r w:rsidRPr="000D0705">
        <w:rPr>
          <w:b/>
          <w:bCs/>
          <w:color w:val="0070C0"/>
        </w:rPr>
        <w:t>14 How</w:t>
      </w:r>
      <w:r w:rsidR="007C46D3" w:rsidRPr="000D0705">
        <w:rPr>
          <w:b/>
          <w:bCs/>
          <w:color w:val="0070C0"/>
        </w:rPr>
        <w:t xml:space="preserve"> much value is there in this book compared to free online resources?</w:t>
      </w:r>
    </w:p>
    <w:p w14:paraId="7BE42A4C" w14:textId="17B8E812" w:rsidR="000D0705" w:rsidRDefault="000D0705" w:rsidP="007C46D3">
      <w:r>
        <w:t>The content of this book is equivalent to a lot of online resources. The only advantage is it might combine various Power BI aspects into a single source.</w:t>
      </w:r>
    </w:p>
    <w:p w14:paraId="22621CFB" w14:textId="28FE9A7C" w:rsidR="000D0705" w:rsidRDefault="000D0705" w:rsidP="007C46D3"/>
    <w:p w14:paraId="4A793D98" w14:textId="77777777" w:rsidR="000D0705" w:rsidRDefault="000D0705" w:rsidP="007C46D3"/>
    <w:p w14:paraId="5D4AAD4E" w14:textId="74597FF5" w:rsidR="007C46D3" w:rsidRPr="00180B2D" w:rsidRDefault="007C46D3" w:rsidP="007C46D3">
      <w:pPr>
        <w:rPr>
          <w:b/>
          <w:bCs/>
          <w:color w:val="0070C0"/>
        </w:rPr>
      </w:pPr>
      <w:r w:rsidRPr="00180B2D">
        <w:rPr>
          <w:b/>
          <w:bCs/>
          <w:color w:val="0070C0"/>
        </w:rPr>
        <w:t>15</w:t>
      </w:r>
      <w:r w:rsidR="000D0705" w:rsidRPr="00180B2D">
        <w:rPr>
          <w:b/>
          <w:bCs/>
          <w:color w:val="0070C0"/>
        </w:rPr>
        <w:t xml:space="preserve"> </w:t>
      </w:r>
      <w:r w:rsidRPr="00180B2D">
        <w:rPr>
          <w:b/>
          <w:bCs/>
          <w:color w:val="0070C0"/>
        </w:rPr>
        <w:t>Does this book use the most recent version of the technologies it covers? Are new ones coming soon?</w:t>
      </w:r>
    </w:p>
    <w:p w14:paraId="288EDB08" w14:textId="095A267C" w:rsidR="000D0705" w:rsidRDefault="000D0705" w:rsidP="007C46D3">
      <w:r>
        <w:t>There was an August 2023 update to Power BI.</w:t>
      </w:r>
      <w:r w:rsidR="00180B2D">
        <w:t xml:space="preserve"> I’m not sure which version the author based this book on.</w:t>
      </w:r>
    </w:p>
    <w:p w14:paraId="38AE4E07" w14:textId="77777777" w:rsidR="000D0705" w:rsidRDefault="000D0705" w:rsidP="007C46D3"/>
    <w:p w14:paraId="0DFF4E10" w14:textId="6283267B" w:rsidR="007C46D3" w:rsidRPr="00180B2D" w:rsidRDefault="007C46D3" w:rsidP="007C46D3">
      <w:pPr>
        <w:rPr>
          <w:b/>
          <w:bCs/>
          <w:color w:val="0070C0"/>
        </w:rPr>
      </w:pPr>
      <w:r w:rsidRPr="00180B2D">
        <w:rPr>
          <w:b/>
          <w:bCs/>
          <w:color w:val="0070C0"/>
        </w:rPr>
        <w:t>16</w:t>
      </w:r>
      <w:r w:rsidRPr="00180B2D">
        <w:rPr>
          <w:b/>
          <w:bCs/>
          <w:color w:val="0070C0"/>
        </w:rPr>
        <w:t xml:space="preserve"> </w:t>
      </w:r>
      <w:r w:rsidRPr="00180B2D">
        <w:rPr>
          <w:b/>
          <w:bCs/>
          <w:color w:val="0070C0"/>
        </w:rPr>
        <w:t>How much interest is there in this topic?</w:t>
      </w:r>
    </w:p>
    <w:p w14:paraId="5C6828CE" w14:textId="600FCCEE" w:rsidR="00180B2D" w:rsidRDefault="00180B2D" w:rsidP="007C46D3">
      <w:r>
        <w:t xml:space="preserve">In in Power BI continues to increase. </w:t>
      </w:r>
      <w:r w:rsidR="00DE7B00">
        <w:t>Thus,</w:t>
      </w:r>
      <w:r>
        <w:t xml:space="preserve"> data analyst wishing to make themselves valuable in the data analytics, </w:t>
      </w:r>
      <w:r w:rsidR="00DE7B00">
        <w:t>we;</w:t>
      </w:r>
      <w:r>
        <w:t xml:space="preserve"> wish to add this too to their resumes/CVs as soon as possible.</w:t>
      </w:r>
    </w:p>
    <w:p w14:paraId="167EAB1F" w14:textId="77777777" w:rsidR="00180B2D" w:rsidRDefault="00180B2D" w:rsidP="007C46D3"/>
    <w:p w14:paraId="5ACCCA9D" w14:textId="6E130FDA" w:rsidR="007C46D3" w:rsidRPr="00180B2D" w:rsidRDefault="00DE7B00" w:rsidP="007C46D3">
      <w:pPr>
        <w:rPr>
          <w:b/>
          <w:bCs/>
          <w:color w:val="0070C0"/>
        </w:rPr>
      </w:pPr>
      <w:r w:rsidRPr="00180B2D">
        <w:rPr>
          <w:b/>
          <w:bCs/>
          <w:color w:val="0070C0"/>
        </w:rPr>
        <w:t>17 What</w:t>
      </w:r>
      <w:r w:rsidR="007C46D3" w:rsidRPr="00180B2D">
        <w:rPr>
          <w:b/>
          <w:bCs/>
          <w:color w:val="0070C0"/>
        </w:rPr>
        <w:t xml:space="preserve"> other topics would you like to see books published on?</w:t>
      </w:r>
    </w:p>
    <w:p w14:paraId="1D48822F" w14:textId="77777777" w:rsidR="00180B2D" w:rsidRDefault="00180B2D" w:rsidP="00180B2D">
      <w:r>
        <w:t xml:space="preserve">Web scraping (R, Python) </w:t>
      </w:r>
    </w:p>
    <w:p w14:paraId="01B71195" w14:textId="77777777" w:rsidR="00180B2D" w:rsidRDefault="00180B2D" w:rsidP="00180B2D">
      <w:r>
        <w:t xml:space="preserve">Geospatial analytics (R, Python) </w:t>
      </w:r>
    </w:p>
    <w:p w14:paraId="672A1FB3" w14:textId="77777777" w:rsidR="00180B2D" w:rsidRDefault="00180B2D" w:rsidP="00180B2D">
      <w:pPr>
        <w:rPr>
          <w:b/>
          <w:bCs/>
          <w:color w:val="0000FF"/>
        </w:rPr>
      </w:pPr>
      <w:r>
        <w:t>Feature Engineering (R, Python)</w:t>
      </w:r>
    </w:p>
    <w:p w14:paraId="560EF410" w14:textId="77777777" w:rsidR="00180B2D" w:rsidRDefault="00180B2D" w:rsidP="00180B2D">
      <w:r>
        <w:t>Prompt Engineering</w:t>
      </w:r>
    </w:p>
    <w:p w14:paraId="077BBFDB" w14:textId="77777777" w:rsidR="00180B2D" w:rsidRDefault="00180B2D" w:rsidP="007C46D3"/>
    <w:p w14:paraId="0F16429C" w14:textId="59D1AFF6" w:rsidR="007C46D3" w:rsidRPr="00180B2D" w:rsidRDefault="00DE7B00" w:rsidP="007C46D3">
      <w:pPr>
        <w:rPr>
          <w:b/>
          <w:bCs/>
          <w:color w:val="0070C0"/>
        </w:rPr>
      </w:pPr>
      <w:r w:rsidRPr="00180B2D">
        <w:rPr>
          <w:b/>
          <w:bCs/>
          <w:color w:val="0070C0"/>
        </w:rPr>
        <w:t>18 Can</w:t>
      </w:r>
      <w:r w:rsidR="007C46D3" w:rsidRPr="00180B2D">
        <w:rPr>
          <w:b/>
          <w:bCs/>
          <w:color w:val="0070C0"/>
        </w:rPr>
        <w:t xml:space="preserve"> you name some technology experts (perhaps lesser known) who you think would make good authors?</w:t>
      </w:r>
    </w:p>
    <w:p w14:paraId="7BAF19D9" w14:textId="03B6DF99" w:rsidR="00180B2D" w:rsidRDefault="00180B2D" w:rsidP="007C46D3">
      <w:r>
        <w:t>No</w:t>
      </w:r>
    </w:p>
    <w:p w14:paraId="112CAD75" w14:textId="77777777" w:rsidR="00180B2D" w:rsidRDefault="00180B2D" w:rsidP="007C46D3"/>
    <w:p w14:paraId="5ADA7120" w14:textId="74B15859" w:rsidR="007C46D3" w:rsidRPr="00E32BF4" w:rsidRDefault="00DE7B00" w:rsidP="007C46D3">
      <w:pPr>
        <w:rPr>
          <w:b/>
          <w:bCs/>
          <w:color w:val="0070C0"/>
        </w:rPr>
      </w:pPr>
      <w:r w:rsidRPr="00E32BF4">
        <w:rPr>
          <w:b/>
          <w:bCs/>
          <w:color w:val="0070C0"/>
        </w:rPr>
        <w:t>19 To</w:t>
      </w:r>
      <w:r w:rsidR="007C46D3" w:rsidRPr="00E32BF4">
        <w:rPr>
          <w:b/>
          <w:bCs/>
          <w:color w:val="0070C0"/>
        </w:rPr>
        <w:t xml:space="preserve"> help get the word out about our books, we often convert sections of books into articles published on the Web. Which sections in this manuscript would make interesting or useful articles?</w:t>
      </w:r>
    </w:p>
    <w:p w14:paraId="7EA27CFF" w14:textId="353B8307" w:rsidR="00180B2D" w:rsidRPr="00E32BF4" w:rsidRDefault="00EB2898" w:rsidP="007C46D3">
      <w:hyperlink r:id="rId7" w:history="1">
        <w:r w:rsidRPr="00E32BF4">
          <w:rPr>
            <w:rStyle w:val="Hyperlink"/>
            <w:color w:val="auto"/>
            <w:u w:val="none"/>
          </w:rPr>
          <w:t>1.2 Okay, but why Power BI?</w:t>
        </w:r>
      </w:hyperlink>
    </w:p>
    <w:p w14:paraId="44019ACF" w14:textId="06049C59" w:rsidR="00180B2D" w:rsidRPr="00E32BF4" w:rsidRDefault="00EB2898" w:rsidP="007C46D3">
      <w:hyperlink r:id="rId8" w:history="1">
        <w:r w:rsidRPr="00E32BF4">
          <w:rPr>
            <w:rStyle w:val="Hyperlink"/>
            <w:color w:val="auto"/>
            <w:u w:val="none"/>
          </w:rPr>
          <w:t>4.2.2 Navigating the Power Query UI</w:t>
        </w:r>
      </w:hyperlink>
    </w:p>
    <w:p w14:paraId="756B710E" w14:textId="7F732CBF" w:rsidR="00180B2D" w:rsidRPr="00E32BF4" w:rsidRDefault="00EB2898" w:rsidP="007C46D3">
      <w:hyperlink r:id="rId9" w:history="1">
        <w:r w:rsidRPr="00E32BF4">
          <w:rPr>
            <w:rStyle w:val="Hyperlink"/>
            <w:color w:val="auto"/>
            <w:u w:val="none"/>
          </w:rPr>
          <w:t>5.1 Data cleansing is a spectrum</w:t>
        </w:r>
      </w:hyperlink>
    </w:p>
    <w:p w14:paraId="0A0CB230" w14:textId="241C9CA1" w:rsidR="00EB2898" w:rsidRDefault="00EB2898" w:rsidP="007C46D3"/>
    <w:p w14:paraId="7BACF19A" w14:textId="49CEAA8C" w:rsidR="007C46D3" w:rsidRPr="00E32BF4" w:rsidRDefault="00DE7B00" w:rsidP="007C46D3">
      <w:pPr>
        <w:rPr>
          <w:b/>
          <w:bCs/>
          <w:color w:val="0070C0"/>
        </w:rPr>
      </w:pPr>
      <w:r w:rsidRPr="00E32BF4">
        <w:rPr>
          <w:b/>
          <w:bCs/>
          <w:color w:val="0070C0"/>
        </w:rPr>
        <w:t>20 How</w:t>
      </w:r>
      <w:r w:rsidR="007C46D3" w:rsidRPr="00E32BF4">
        <w:rPr>
          <w:b/>
          <w:bCs/>
          <w:color w:val="0070C0"/>
        </w:rPr>
        <w:t xml:space="preserve"> would you recommend this book to your colleagues? What would you tell them?</w:t>
      </w:r>
    </w:p>
    <w:p w14:paraId="45C28669" w14:textId="0304FDB9" w:rsidR="00E32BF4" w:rsidRDefault="00E32BF4" w:rsidP="007C46D3">
      <w:r>
        <w:t>“Some times see material represented from different perspectives can help develop a good general understanding. This book is a good supplementary text to add to your Power BI bookshelf. But it’s insufficient as a primary reference.”</w:t>
      </w:r>
    </w:p>
    <w:p w14:paraId="0E399949" w14:textId="77777777" w:rsidR="00E32BF4" w:rsidRDefault="00E32BF4" w:rsidP="007C46D3"/>
    <w:p w14:paraId="69D08111" w14:textId="4237BF62" w:rsidR="007C46D3" w:rsidRPr="00E32BF4" w:rsidRDefault="00DE7B00" w:rsidP="007C46D3">
      <w:pPr>
        <w:rPr>
          <w:b/>
          <w:bCs/>
          <w:color w:val="0070C0"/>
        </w:rPr>
      </w:pPr>
      <w:r w:rsidRPr="00E32BF4">
        <w:rPr>
          <w:b/>
          <w:bCs/>
          <w:color w:val="0070C0"/>
        </w:rPr>
        <w:t>21 Additional</w:t>
      </w:r>
      <w:r w:rsidR="007C46D3" w:rsidRPr="00E32BF4">
        <w:rPr>
          <w:b/>
          <w:bCs/>
          <w:color w:val="0070C0"/>
        </w:rPr>
        <w:t xml:space="preserve"> comments</w:t>
      </w:r>
    </w:p>
    <w:p w14:paraId="46954EA6" w14:textId="68F7166F" w:rsidR="00E32BF4" w:rsidRDefault="00E32BF4" w:rsidP="007C46D3"/>
    <w:p w14:paraId="6A24A23F" w14:textId="5042A4A2" w:rsidR="00E32BF4" w:rsidRDefault="00E32BF4" w:rsidP="007C46D3">
      <w:r>
        <w:t xml:space="preserve">Chap 2 should be condensed and added to Chapter 1. </w:t>
      </w:r>
    </w:p>
    <w:p w14:paraId="54289182" w14:textId="5B4792FF" w:rsidR="00E32BF4" w:rsidRDefault="00E32BF4" w:rsidP="00E32BF4">
      <w:r>
        <w:lastRenderedPageBreak/>
        <w:t xml:space="preserve">Although it’s </w:t>
      </w:r>
      <w:r w:rsidR="00DE7B00">
        <w:t>described</w:t>
      </w:r>
      <w:r>
        <w:t xml:space="preserve"> in the text, include a table that simply contrasts the differences (advantages and disadvantages) between Power BI, Excel, SQL, R, Python, etc.</w:t>
      </w:r>
    </w:p>
    <w:p w14:paraId="27B2AB40" w14:textId="0C608C45" w:rsidR="00E32BF4" w:rsidRDefault="00E32BF4" w:rsidP="007C46D3"/>
    <w:p w14:paraId="6EF1FA9F" w14:textId="77777777" w:rsidR="00E32BF4" w:rsidRDefault="00E32BF4" w:rsidP="007C46D3"/>
    <w:p w14:paraId="7F2E3A6B" w14:textId="293F581E" w:rsidR="007C46D3" w:rsidRPr="00DE7B00" w:rsidRDefault="00DE7B00" w:rsidP="007C46D3">
      <w:pPr>
        <w:rPr>
          <w:b/>
          <w:bCs/>
          <w:color w:val="0070C0"/>
        </w:rPr>
      </w:pPr>
      <w:r w:rsidRPr="00DE7B00">
        <w:rPr>
          <w:b/>
          <w:bCs/>
          <w:color w:val="0070C0"/>
        </w:rPr>
        <w:t>22 Occasionally</w:t>
      </w:r>
      <w:r w:rsidR="007C46D3" w:rsidRPr="00DE7B00">
        <w:rPr>
          <w:b/>
          <w:bCs/>
          <w:color w:val="0070C0"/>
        </w:rPr>
        <w:t xml:space="preserve"> we use quotes in promotional material. May we use a quote from your review with your name for these promotions?</w:t>
      </w:r>
    </w:p>
    <w:p w14:paraId="5C5A615D" w14:textId="23BCC148" w:rsidR="004438D6" w:rsidRDefault="007C46D3" w:rsidP="007C46D3">
      <w:r>
        <w:t>Yes</w:t>
      </w:r>
    </w:p>
    <w:p w14:paraId="05E499D9" w14:textId="7107D5E2" w:rsidR="004A69A1" w:rsidRDefault="004A69A1" w:rsidP="007C46D3"/>
    <w:p w14:paraId="54A5229B" w14:textId="5E2D768A" w:rsidR="003D651D" w:rsidRDefault="003D651D" w:rsidP="007C46D3">
      <w:pPr>
        <w:pBdr>
          <w:bottom w:val="double" w:sz="6" w:space="1" w:color="auto"/>
        </w:pBdr>
      </w:pPr>
    </w:p>
    <w:p w14:paraId="1DE9A2DE" w14:textId="2719F32C" w:rsidR="003D651D" w:rsidRDefault="003D651D" w:rsidP="007C46D3"/>
    <w:p w14:paraId="2992A545" w14:textId="77777777" w:rsidR="003D651D" w:rsidRDefault="003D651D" w:rsidP="007C46D3"/>
    <w:sectPr w:rsidR="003D651D" w:rsidSect="00BF0D34">
      <w:headerReference w:type="default" r:id="rId10"/>
      <w:footerReference w:type="default" r:id="rId11"/>
      <w:pgSz w:w="12240" w:h="15840"/>
      <w:pgMar w:top="4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19DAE" w14:textId="77777777" w:rsidR="007C46D3" w:rsidRDefault="007C46D3" w:rsidP="00B65B4A">
      <w:pPr>
        <w:spacing w:after="0" w:line="240" w:lineRule="auto"/>
      </w:pPr>
      <w:r>
        <w:separator/>
      </w:r>
    </w:p>
  </w:endnote>
  <w:endnote w:type="continuationSeparator" w:id="0">
    <w:p w14:paraId="08153812" w14:textId="77777777" w:rsidR="007C46D3" w:rsidRDefault="007C46D3"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7472D4DD"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7C46D3">
              <w:rPr>
                <w:b/>
                <w:bCs/>
                <w:noProof/>
                <w:sz w:val="24"/>
                <w:szCs w:val="24"/>
              </w:rPr>
              <w:t>Document1</w:t>
            </w:r>
            <w:r>
              <w:rPr>
                <w:b/>
                <w:bCs/>
                <w:sz w:val="24"/>
                <w:szCs w:val="24"/>
              </w:rPr>
              <w:fldChar w:fldCharType="end"/>
            </w:r>
          </w:p>
        </w:sdtContent>
      </w:sdt>
    </w:sdtContent>
  </w:sdt>
  <w:p w14:paraId="745D2AE0" w14:textId="77777777" w:rsidR="00B65B4A" w:rsidRDefault="00B65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60B93" w14:textId="77777777" w:rsidR="007C46D3" w:rsidRDefault="007C46D3" w:rsidP="00B65B4A">
      <w:pPr>
        <w:spacing w:after="0" w:line="240" w:lineRule="auto"/>
      </w:pPr>
      <w:r>
        <w:separator/>
      </w:r>
    </w:p>
  </w:footnote>
  <w:footnote w:type="continuationSeparator" w:id="0">
    <w:p w14:paraId="3DCB2D48" w14:textId="77777777" w:rsidR="007C46D3" w:rsidRDefault="007C46D3"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F2DB6" w14:textId="3C2C7360" w:rsidR="00B65B4A" w:rsidRDefault="00B65B4A">
    <w:pPr>
      <w:pStyle w:val="Header"/>
    </w:pPr>
    <w:r>
      <w:tab/>
    </w:r>
    <w:r>
      <w:tab/>
    </w:r>
    <w:r w:rsidR="00A36D94">
      <w:t>x</w:t>
    </w:r>
    <w:r>
      <w:t>/</w:t>
    </w:r>
    <w:r w:rsidR="00A36D94">
      <w:t>x</w:t>
    </w:r>
    <w:r>
      <w:t xml:space="preserve">/2023 </w:t>
    </w:r>
    <w:r w:rsidR="00DE7B00">
      <w:t>x: xx</w:t>
    </w:r>
    <w:r>
      <w:t xml:space="preserve">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6D3"/>
    <w:rsid w:val="000D0705"/>
    <w:rsid w:val="000E3558"/>
    <w:rsid w:val="00180B2D"/>
    <w:rsid w:val="002F6580"/>
    <w:rsid w:val="003D651D"/>
    <w:rsid w:val="004067F5"/>
    <w:rsid w:val="004438D6"/>
    <w:rsid w:val="004A69A1"/>
    <w:rsid w:val="004D4435"/>
    <w:rsid w:val="006F70C7"/>
    <w:rsid w:val="00732D43"/>
    <w:rsid w:val="007C46D3"/>
    <w:rsid w:val="00A36D94"/>
    <w:rsid w:val="00B65B4A"/>
    <w:rsid w:val="00BD3C24"/>
    <w:rsid w:val="00BE570E"/>
    <w:rsid w:val="00BF0D34"/>
    <w:rsid w:val="00DE7B00"/>
    <w:rsid w:val="00E32BF4"/>
    <w:rsid w:val="00E604F8"/>
    <w:rsid w:val="00EB2898"/>
    <w:rsid w:val="00ED296B"/>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4EB52C"/>
  <w15:chartTrackingRefBased/>
  <w15:docId w15:val="{5CD43DDA-84C0-4F2D-A73D-B6351934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F65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paragraph" w:styleId="ListParagraph">
    <w:name w:val="List Paragraph"/>
    <w:basedOn w:val="Normal"/>
    <w:uiPriority w:val="34"/>
    <w:qFormat/>
    <w:rsid w:val="00E604F8"/>
    <w:pPr>
      <w:ind w:left="720"/>
      <w:contextualSpacing/>
    </w:pPr>
  </w:style>
  <w:style w:type="character" w:customStyle="1" w:styleId="Heading2Char">
    <w:name w:val="Heading 2 Char"/>
    <w:basedOn w:val="DefaultParagraphFont"/>
    <w:link w:val="Heading2"/>
    <w:uiPriority w:val="9"/>
    <w:rsid w:val="002F6580"/>
    <w:rPr>
      <w:rFonts w:ascii="Times New Roman" w:eastAsia="Times New Roman" w:hAnsi="Times New Roman" w:cs="Times New Roman"/>
      <w:b/>
      <w:bCs/>
      <w:sz w:val="36"/>
      <w:szCs w:val="36"/>
    </w:rPr>
  </w:style>
  <w:style w:type="character" w:customStyle="1" w:styleId="il">
    <w:name w:val="il"/>
    <w:basedOn w:val="DefaultParagraphFont"/>
    <w:rsid w:val="002F6580"/>
  </w:style>
  <w:style w:type="character" w:styleId="Hyperlink">
    <w:name w:val="Hyperlink"/>
    <w:basedOn w:val="DefaultParagraphFont"/>
    <w:uiPriority w:val="99"/>
    <w:semiHidden/>
    <w:unhideWhenUsed/>
    <w:rsid w:val="00EB28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20045">
      <w:bodyDiv w:val="1"/>
      <w:marLeft w:val="0"/>
      <w:marRight w:val="0"/>
      <w:marTop w:val="0"/>
      <w:marBottom w:val="0"/>
      <w:divBdr>
        <w:top w:val="none" w:sz="0" w:space="0" w:color="auto"/>
        <w:left w:val="none" w:sz="0" w:space="0" w:color="auto"/>
        <w:bottom w:val="none" w:sz="0" w:space="0" w:color="auto"/>
        <w:right w:val="none" w:sz="0" w:space="0" w:color="auto"/>
      </w:divBdr>
      <w:divsChild>
        <w:div w:id="931550952">
          <w:marLeft w:val="0"/>
          <w:marRight w:val="0"/>
          <w:marTop w:val="0"/>
          <w:marBottom w:val="0"/>
          <w:divBdr>
            <w:top w:val="none" w:sz="0" w:space="0" w:color="auto"/>
            <w:left w:val="none" w:sz="0" w:space="0" w:color="auto"/>
            <w:bottom w:val="none" w:sz="0" w:space="0" w:color="auto"/>
            <w:right w:val="none" w:sz="0" w:space="0" w:color="auto"/>
          </w:divBdr>
          <w:divsChild>
            <w:div w:id="596255583">
              <w:marLeft w:val="0"/>
              <w:marRight w:val="0"/>
              <w:marTop w:val="0"/>
              <w:marBottom w:val="0"/>
              <w:divBdr>
                <w:top w:val="none" w:sz="0" w:space="0" w:color="auto"/>
                <w:left w:val="none" w:sz="0" w:space="0" w:color="auto"/>
                <w:bottom w:val="none" w:sz="0" w:space="0" w:color="auto"/>
                <w:right w:val="none" w:sz="0" w:space="0" w:color="auto"/>
              </w:divBdr>
            </w:div>
            <w:div w:id="2081562314">
              <w:marLeft w:val="0"/>
              <w:marRight w:val="0"/>
              <w:marTop w:val="0"/>
              <w:marBottom w:val="0"/>
              <w:divBdr>
                <w:top w:val="none" w:sz="0" w:space="0" w:color="auto"/>
                <w:left w:val="none" w:sz="0" w:space="0" w:color="auto"/>
                <w:bottom w:val="none" w:sz="0" w:space="0" w:color="auto"/>
                <w:right w:val="none" w:sz="0" w:space="0" w:color="auto"/>
              </w:divBdr>
            </w:div>
          </w:divsChild>
        </w:div>
        <w:div w:id="1721635413">
          <w:marLeft w:val="0"/>
          <w:marRight w:val="0"/>
          <w:marTop w:val="0"/>
          <w:marBottom w:val="0"/>
          <w:divBdr>
            <w:top w:val="none" w:sz="0" w:space="0" w:color="auto"/>
            <w:left w:val="none" w:sz="0" w:space="0" w:color="auto"/>
            <w:bottom w:val="none" w:sz="0" w:space="0" w:color="auto"/>
            <w:right w:val="none" w:sz="0" w:space="0" w:color="auto"/>
          </w:divBdr>
          <w:divsChild>
            <w:div w:id="548033954">
              <w:marLeft w:val="0"/>
              <w:marRight w:val="0"/>
              <w:marTop w:val="0"/>
              <w:marBottom w:val="0"/>
              <w:divBdr>
                <w:top w:val="none" w:sz="0" w:space="0" w:color="auto"/>
                <w:left w:val="none" w:sz="0" w:space="0" w:color="auto"/>
                <w:bottom w:val="none" w:sz="0" w:space="0" w:color="auto"/>
                <w:right w:val="none" w:sz="0" w:space="0" w:color="auto"/>
              </w:divBdr>
              <w:divsChild>
                <w:div w:id="330910256">
                  <w:marLeft w:val="0"/>
                  <w:marRight w:val="0"/>
                  <w:marTop w:val="0"/>
                  <w:marBottom w:val="0"/>
                  <w:divBdr>
                    <w:top w:val="none" w:sz="0" w:space="0" w:color="auto"/>
                    <w:left w:val="none" w:sz="0" w:space="0" w:color="auto"/>
                    <w:bottom w:val="none" w:sz="0" w:space="0" w:color="auto"/>
                    <w:right w:val="none" w:sz="0" w:space="0" w:color="auto"/>
                  </w:divBdr>
                </w:div>
              </w:divsChild>
            </w:div>
            <w:div w:id="1079600074">
              <w:marLeft w:val="0"/>
              <w:marRight w:val="0"/>
              <w:marTop w:val="0"/>
              <w:marBottom w:val="0"/>
              <w:divBdr>
                <w:top w:val="none" w:sz="0" w:space="0" w:color="auto"/>
                <w:left w:val="none" w:sz="0" w:space="0" w:color="auto"/>
                <w:bottom w:val="none" w:sz="0" w:space="0" w:color="auto"/>
                <w:right w:val="none" w:sz="0" w:space="0" w:color="auto"/>
              </w:divBdr>
            </w:div>
          </w:divsChild>
        </w:div>
        <w:div w:id="416875784">
          <w:marLeft w:val="0"/>
          <w:marRight w:val="0"/>
          <w:marTop w:val="0"/>
          <w:marBottom w:val="0"/>
          <w:divBdr>
            <w:top w:val="none" w:sz="0" w:space="0" w:color="auto"/>
            <w:left w:val="none" w:sz="0" w:space="0" w:color="auto"/>
            <w:bottom w:val="none" w:sz="0" w:space="0" w:color="auto"/>
            <w:right w:val="none" w:sz="0" w:space="0" w:color="auto"/>
          </w:divBdr>
          <w:divsChild>
            <w:div w:id="1992828327">
              <w:marLeft w:val="0"/>
              <w:marRight w:val="0"/>
              <w:marTop w:val="0"/>
              <w:marBottom w:val="0"/>
              <w:divBdr>
                <w:top w:val="none" w:sz="0" w:space="0" w:color="auto"/>
                <w:left w:val="none" w:sz="0" w:space="0" w:color="auto"/>
                <w:bottom w:val="none" w:sz="0" w:space="0" w:color="auto"/>
                <w:right w:val="none" w:sz="0" w:space="0" w:color="auto"/>
              </w:divBdr>
              <w:divsChild>
                <w:div w:id="162680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4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vebook.manning.com/book/learn-power-bi-in-a-month-of-lunches/chapter-4/r-1/7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vebook.manning.com/book/learn-power-bi-in-a-month-of-lunches/chapter-1/r-1/2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ivebook.manning.com/book/learn-power-bi-in-a-month-of-lunches/chapter-5/r-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541</TotalTime>
  <Pages>4</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10</cp:revision>
  <dcterms:created xsi:type="dcterms:W3CDTF">2023-09-25T15:23:00Z</dcterms:created>
  <dcterms:modified xsi:type="dcterms:W3CDTF">2023-09-26T01:20:00Z</dcterms:modified>
</cp:coreProperties>
</file>