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21FD5" w14:textId="77777777" w:rsidR="0030055A" w:rsidRPr="000D5AE8" w:rsidRDefault="0030055A" w:rsidP="0030055A">
      <w:p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I’m retired and describe my technical background as follows (in reverse chronological order):</w:t>
      </w:r>
    </w:p>
    <w:p w14:paraId="706BE659" w14:textId="77777777" w:rsidR="0030055A" w:rsidRPr="000D5AE8" w:rsidRDefault="0030055A" w:rsidP="003005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8 years as a data analyst in government (health care and business development services) extensively using SQL, SharePoint and Salesforce.</w:t>
      </w:r>
    </w:p>
    <w:p w14:paraId="7670D878" w14:textId="77777777" w:rsidR="0030055A" w:rsidRPr="000D5AE8" w:rsidRDefault="0030055A" w:rsidP="003005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8 years in the mortgage industry supporting a financial application using SQL and Java.</w:t>
      </w:r>
    </w:p>
    <w:p w14:paraId="622D6269" w14:textId="77777777" w:rsidR="0030055A" w:rsidRPr="000D5AE8" w:rsidRDefault="0030055A" w:rsidP="003005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23 years’ experience as an accountant (CPA) in municipal accounting where spreadsheets were the major tool for accounting analysis.</w:t>
      </w:r>
    </w:p>
    <w:p w14:paraId="022548DD" w14:textId="77777777" w:rsidR="0030055A" w:rsidRPr="000D5AE8" w:rsidRDefault="0030055A" w:rsidP="0030055A">
      <w:pPr>
        <w:rPr>
          <w:rFonts w:ascii="Times New Roman" w:eastAsia="Times New Roman" w:hAnsi="Times New Roman" w:cs="Times New Roman"/>
          <w:sz w:val="24"/>
          <w:szCs w:val="24"/>
        </w:rPr>
      </w:pPr>
      <w:r w:rsidRPr="000D5AE8">
        <w:rPr>
          <w:rFonts w:ascii="Times New Roman" w:eastAsia="Times New Roman" w:hAnsi="Times New Roman" w:cs="Times New Roman"/>
          <w:sz w:val="28"/>
          <w:szCs w:val="28"/>
        </w:rPr>
        <w:t>Also, I attained a Master’s Degrees in both in computer science data analytics, completing complex projects requiring substantial utilization of SQL, Python, R, Tableau, and Excel.</w:t>
      </w:r>
    </w:p>
    <w:p w14:paraId="6B68FD48" w14:textId="77777777" w:rsidR="0030055A" w:rsidRDefault="0030055A" w:rsidP="0030055A">
      <w:pPr>
        <w:rPr>
          <w:b/>
          <w:bCs/>
          <w:color w:val="0000FF"/>
        </w:rPr>
      </w:pPr>
      <w:r w:rsidRPr="00044D94">
        <w:rPr>
          <w:b/>
          <w:bCs/>
          <w:color w:val="0000FF"/>
        </w:rPr>
        <w:t xml:space="preserve"> </w:t>
      </w:r>
    </w:p>
    <w:p w14:paraId="6D3D3B7B" w14:textId="77777777" w:rsidR="0030055A" w:rsidRDefault="0030055A">
      <w:r>
        <w:t xml:space="preserve">3k. Do you recommend any improvements to the Table of Contents? </w:t>
      </w:r>
    </w:p>
    <w:p w14:paraId="1EEC1B13" w14:textId="77777777" w:rsidR="0030055A" w:rsidRDefault="0030055A"/>
    <w:p w14:paraId="7FF4E92E" w14:textId="611FE048" w:rsidR="004438D6" w:rsidRDefault="0030055A">
      <w:r>
        <w:t>No, but I would include - an index (for quick chapter/lookup) - a glossary (for quick definition lookup) - a Reference section (URLs, book titles, etc., for further topic exploration</w:t>
      </w:r>
    </w:p>
    <w:sectPr w:rsidR="004438D6" w:rsidSect="00BF0D34">
      <w:headerReference w:type="default" r:id="rId7"/>
      <w:footerReference w:type="default" r:id="rId8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E4A96" w14:textId="77777777" w:rsidR="00E31843" w:rsidRDefault="00E31843" w:rsidP="00B65B4A">
      <w:pPr>
        <w:spacing w:after="0" w:line="240" w:lineRule="auto"/>
      </w:pPr>
      <w:r>
        <w:separator/>
      </w:r>
    </w:p>
  </w:endnote>
  <w:endnote w:type="continuationSeparator" w:id="0">
    <w:p w14:paraId="6D482743" w14:textId="77777777" w:rsidR="00E31843" w:rsidRDefault="00E31843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7F84E6D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55A">
              <w:rPr>
                <w:b/>
                <w:bCs/>
                <w:noProof/>
                <w:sz w:val="24"/>
                <w:szCs w:val="24"/>
              </w:rPr>
              <w:t>Document3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E581EA" w14:textId="77777777" w:rsidR="00B65B4A" w:rsidRDefault="00B65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2B29E" w14:textId="77777777" w:rsidR="00E31843" w:rsidRDefault="00E31843" w:rsidP="00B65B4A">
      <w:pPr>
        <w:spacing w:after="0" w:line="240" w:lineRule="auto"/>
      </w:pPr>
      <w:r>
        <w:separator/>
      </w:r>
    </w:p>
  </w:footnote>
  <w:footnote w:type="continuationSeparator" w:id="0">
    <w:p w14:paraId="578439ED" w14:textId="77777777" w:rsidR="00E31843" w:rsidRDefault="00E31843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62586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157"/>
    <w:multiLevelType w:val="hybridMultilevel"/>
    <w:tmpl w:val="F4642A4A"/>
    <w:lvl w:ilvl="0" w:tplc="61CC5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5A"/>
    <w:rsid w:val="0030055A"/>
    <w:rsid w:val="004067F5"/>
    <w:rsid w:val="004438D6"/>
    <w:rsid w:val="004D4435"/>
    <w:rsid w:val="006F70C7"/>
    <w:rsid w:val="00A36D94"/>
    <w:rsid w:val="00B65B4A"/>
    <w:rsid w:val="00BF0D34"/>
    <w:rsid w:val="00E31843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DEC4CC"/>
  <w15:chartTrackingRefBased/>
  <w15:docId w15:val="{F443E9FF-F22C-4614-AF31-42F4F0BB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paragraph" w:styleId="ListParagraph">
    <w:name w:val="List Paragraph"/>
    <w:basedOn w:val="Normal"/>
    <w:uiPriority w:val="34"/>
    <w:qFormat/>
    <w:rsid w:val="00300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2023-09-25T23:04:00Z</dcterms:created>
  <dcterms:modified xsi:type="dcterms:W3CDTF">2023-09-25T23:55:00Z</dcterms:modified>
</cp:coreProperties>
</file>