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A0CA8" w14:textId="2FF0C182" w:rsidR="000C35AF" w:rsidRDefault="00B24E29" w:rsidP="00B24E29">
      <w:r w:rsidRPr="00B24E29">
        <w:drawing>
          <wp:inline distT="0" distB="0" distL="0" distR="0" wp14:anchorId="517915DE" wp14:editId="2D48D511">
            <wp:extent cx="6157494" cy="57764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C6C12" w14:textId="77777777" w:rsidR="00784726" w:rsidRDefault="00784726" w:rsidP="00B24E29"/>
    <w:p w14:paraId="77CC4F87" w14:textId="7413DB6F" w:rsidR="00B24E29" w:rsidRDefault="00B24E29" w:rsidP="00B24E29"/>
    <w:p w14:paraId="38D63905" w14:textId="5D6A8F83" w:rsidR="00B24E29" w:rsidRDefault="00B24E29" w:rsidP="00B24E29">
      <w:r w:rsidRPr="00B24E29">
        <w:lastRenderedPageBreak/>
        <w:drawing>
          <wp:inline distT="0" distB="0" distL="0" distR="0" wp14:anchorId="0EB480E1" wp14:editId="3DC0FC73">
            <wp:extent cx="6157494" cy="6073666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7494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8BE0" w14:textId="1EC2CB9C" w:rsidR="00B24E29" w:rsidRDefault="00B24E29" w:rsidP="00B24E29">
      <w:r w:rsidRPr="00B24E29">
        <w:lastRenderedPageBreak/>
        <w:drawing>
          <wp:inline distT="0" distB="0" distL="0" distR="0" wp14:anchorId="26D12A5C" wp14:editId="4152C0FF">
            <wp:extent cx="6195597" cy="5921253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5597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9D266" w14:textId="230AD232" w:rsidR="00B24E29" w:rsidRDefault="00B24E29" w:rsidP="00B24E29">
      <w:r w:rsidRPr="00B24E29">
        <w:lastRenderedPageBreak/>
        <w:drawing>
          <wp:inline distT="0" distB="0" distL="0" distR="0" wp14:anchorId="006F9B90" wp14:editId="54AFA46D">
            <wp:extent cx="6187976" cy="5334462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91F7" w14:textId="22A2ADB7" w:rsidR="00784726" w:rsidRDefault="00784726" w:rsidP="00B24E29"/>
    <w:p w14:paraId="55EEF80E" w14:textId="302E094A" w:rsidR="00784726" w:rsidRDefault="00784726" w:rsidP="00B24E29">
      <w:r w:rsidRPr="00784726">
        <w:t xml:space="preserve">Gained experience with data preparation, and working with data for analysis and reporting, while completing a </w:t>
      </w:r>
      <w:proofErr w:type="spellStart"/>
      <w:r w:rsidRPr="00784726">
        <w:t>Masters</w:t>
      </w:r>
      <w:proofErr w:type="spellEnd"/>
      <w:r w:rsidRPr="00784726">
        <w:t xml:space="preserve"> Degree in Computer Science. </w:t>
      </w:r>
      <w:proofErr w:type="gramStart"/>
      <w:r w:rsidRPr="00784726">
        <w:t>Performed  data</w:t>
      </w:r>
      <w:proofErr w:type="gramEnd"/>
      <w:r w:rsidRPr="00784726">
        <w:t xml:space="preserve"> analysis, professionally, working as a quantitative data analyst 8 years at Fannie Mae and 8 years for State of Maryland.</w:t>
      </w:r>
    </w:p>
    <w:p w14:paraId="520F0442" w14:textId="0F935EBB" w:rsidR="00B24E29" w:rsidRDefault="00B24E29" w:rsidP="00B24E29"/>
    <w:p w14:paraId="23A5F12B" w14:textId="3E5E9B8C" w:rsidR="00B24E29" w:rsidRDefault="00B24E29" w:rsidP="00B24E29">
      <w:r w:rsidRPr="00B24E29">
        <w:lastRenderedPageBreak/>
        <w:drawing>
          <wp:inline distT="0" distB="0" distL="0" distR="0" wp14:anchorId="4E820F9E" wp14:editId="6E9DFE5B">
            <wp:extent cx="6226080" cy="365791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CEAA" w14:textId="6966C5D1" w:rsidR="00B24E29" w:rsidRDefault="00B24E29" w:rsidP="00B24E29">
      <w:r w:rsidRPr="00B24E29">
        <w:drawing>
          <wp:inline distT="0" distB="0" distL="0" distR="0" wp14:anchorId="26BFE381" wp14:editId="2A879A04">
            <wp:extent cx="6226080" cy="3657917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26080" cy="365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670A" w14:textId="77777777" w:rsidR="00B24E29" w:rsidRDefault="00B24E29" w:rsidP="00B24E29"/>
    <w:p w14:paraId="6440F8E8" w14:textId="0EFE5425" w:rsidR="00B24E29" w:rsidRDefault="00B24E29" w:rsidP="00B24E29"/>
    <w:p w14:paraId="4DEECE3B" w14:textId="77777777" w:rsidR="00B24E29" w:rsidRPr="00B24E29" w:rsidRDefault="00B24E29" w:rsidP="00B24E29"/>
    <w:sectPr w:rsidR="00B24E29" w:rsidRPr="00B24E29" w:rsidSect="00D6195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450" w:right="72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BC7C7" w14:textId="77777777" w:rsidR="00DE1353" w:rsidRDefault="00DE1353" w:rsidP="00B65B4A">
      <w:pPr>
        <w:spacing w:after="0" w:line="240" w:lineRule="auto"/>
      </w:pPr>
      <w:r>
        <w:separator/>
      </w:r>
    </w:p>
  </w:endnote>
  <w:endnote w:type="continuationSeparator" w:id="0">
    <w:p w14:paraId="37C784E5" w14:textId="77777777" w:rsidR="00DE1353" w:rsidRDefault="00DE1353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50F64" w14:textId="77777777" w:rsidR="00D6195D" w:rsidRDefault="00D61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9C216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06079964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C35AF">
              <w:rPr>
                <w:b/>
                <w:bCs/>
                <w:noProof/>
                <w:sz w:val="24"/>
                <w:szCs w:val="24"/>
              </w:rPr>
              <w:t>Document5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944B2C" w14:textId="77777777" w:rsidR="00B65B4A" w:rsidRDefault="00B65B4A" w:rsidP="00D6195D">
    <w:pPr>
      <w:pStyle w:val="Footer"/>
      <w:ind w:left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D4922" w14:textId="77777777" w:rsidR="00D6195D" w:rsidRDefault="00D61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87B553" w14:textId="77777777" w:rsidR="00DE1353" w:rsidRDefault="00DE1353" w:rsidP="00B65B4A">
      <w:pPr>
        <w:spacing w:after="0" w:line="240" w:lineRule="auto"/>
      </w:pPr>
      <w:r>
        <w:separator/>
      </w:r>
    </w:p>
  </w:footnote>
  <w:footnote w:type="continuationSeparator" w:id="0">
    <w:p w14:paraId="5407FF3B" w14:textId="77777777" w:rsidR="00DE1353" w:rsidRDefault="00DE1353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BA27A" w14:textId="77777777" w:rsidR="00D6195D" w:rsidRDefault="00D61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F4FB4" w14:textId="77777777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proofErr w:type="gramStart"/>
    <w:r w:rsidR="00A36D94">
      <w:t>x</w:t>
    </w:r>
    <w:r>
      <w:t>:</w:t>
    </w:r>
    <w:r w:rsidR="00A36D94">
      <w:t>xx</w:t>
    </w:r>
    <w:proofErr w:type="gramEnd"/>
    <w:r>
      <w:t xml:space="preserve"> PM</w:t>
    </w:r>
  </w:p>
  <w:p w14:paraId="1071723A" w14:textId="77777777" w:rsidR="00D6195D" w:rsidRDefault="00D61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DD167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AF"/>
    <w:rsid w:val="000C35AF"/>
    <w:rsid w:val="004067F5"/>
    <w:rsid w:val="004438D6"/>
    <w:rsid w:val="004D4435"/>
    <w:rsid w:val="006F70C7"/>
    <w:rsid w:val="00784726"/>
    <w:rsid w:val="00827149"/>
    <w:rsid w:val="00A36D94"/>
    <w:rsid w:val="00B24E29"/>
    <w:rsid w:val="00B65B4A"/>
    <w:rsid w:val="00BF0D34"/>
    <w:rsid w:val="00D6195D"/>
    <w:rsid w:val="00DE1353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E2E6F3"/>
  <w15:chartTrackingRefBased/>
  <w15:docId w15:val="{F6800940-9FC7-457F-AA11-40EF00D59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9</TotalTime>
  <Pages>5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2</cp:revision>
  <dcterms:created xsi:type="dcterms:W3CDTF">2024-09-13T16:31:00Z</dcterms:created>
  <dcterms:modified xsi:type="dcterms:W3CDTF">2024-09-13T21:49:00Z</dcterms:modified>
</cp:coreProperties>
</file>