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30742" w14:textId="3B821472" w:rsidR="004438D6" w:rsidRDefault="004F09EE" w:rsidP="004F09EE">
      <w:r w:rsidRPr="004F09EE">
        <w:drawing>
          <wp:inline distT="0" distB="0" distL="0" distR="0" wp14:anchorId="08573834" wp14:editId="1513CDC1">
            <wp:extent cx="6157494" cy="592125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6A88" w14:textId="720E6112" w:rsidR="004F09EE" w:rsidRPr="004F09EE" w:rsidRDefault="004F09EE" w:rsidP="004F09EE">
      <w:pPr>
        <w:rPr>
          <w:u w:val="single"/>
        </w:rPr>
      </w:pPr>
      <w:r w:rsidRPr="004F09EE">
        <w:rPr>
          <w:u w:val="single"/>
        </w:rPr>
        <w:lastRenderedPageBreak/>
        <w:drawing>
          <wp:inline distT="0" distB="0" distL="0" distR="0" wp14:anchorId="7F24D35A" wp14:editId="42CD253F">
            <wp:extent cx="6149873" cy="6073666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09EE">
        <w:rPr>
          <w:u w:val="single"/>
        </w:rPr>
        <w:lastRenderedPageBreak/>
        <w:drawing>
          <wp:inline distT="0" distB="0" distL="0" distR="0" wp14:anchorId="2CAEEA93" wp14:editId="4D69C6C5">
            <wp:extent cx="6180356" cy="45800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DC5D" w14:textId="77777777" w:rsidR="004F09EE" w:rsidRPr="004F09EE" w:rsidRDefault="004F09EE" w:rsidP="004F09EE"/>
    <w:sectPr w:rsidR="004F09EE" w:rsidRPr="004F09EE" w:rsidSect="00D6195D">
      <w:headerReference w:type="default" r:id="rId10"/>
      <w:footerReference w:type="default" r:id="rId11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5E5D7" w14:textId="77777777" w:rsidR="00A06EEC" w:rsidRDefault="00A06EEC" w:rsidP="00B65B4A">
      <w:pPr>
        <w:spacing w:after="0" w:line="240" w:lineRule="auto"/>
      </w:pPr>
      <w:r>
        <w:separator/>
      </w:r>
    </w:p>
  </w:endnote>
  <w:endnote w:type="continuationSeparator" w:id="0">
    <w:p w14:paraId="72BDBA85" w14:textId="77777777" w:rsidR="00A06EEC" w:rsidRDefault="00A06EEC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F06D3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F958957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09EE">
              <w:rPr>
                <w:b/>
                <w:bCs/>
                <w:noProof/>
                <w:sz w:val="24"/>
                <w:szCs w:val="24"/>
              </w:rPr>
              <w:t>Document4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C2D3C1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1DE15" w14:textId="77777777" w:rsidR="00A06EEC" w:rsidRDefault="00A06EEC" w:rsidP="00B65B4A">
      <w:pPr>
        <w:spacing w:after="0" w:line="240" w:lineRule="auto"/>
      </w:pPr>
      <w:r>
        <w:separator/>
      </w:r>
    </w:p>
  </w:footnote>
  <w:footnote w:type="continuationSeparator" w:id="0">
    <w:p w14:paraId="2F47F1FF" w14:textId="77777777" w:rsidR="00A06EEC" w:rsidRDefault="00A06EEC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0BC7" w14:textId="614C11DC" w:rsidR="00D6195D" w:rsidRDefault="00AF7025">
    <w:pPr>
      <w:pStyle w:val="Header"/>
    </w:pPr>
    <w:r>
      <w:t>12/30/24</w:t>
    </w:r>
  </w:p>
  <w:p w14:paraId="065A36A6" w14:textId="77777777" w:rsidR="00AF7025" w:rsidRDefault="00AF7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44C7E"/>
    <w:multiLevelType w:val="multilevel"/>
    <w:tmpl w:val="767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1"/>
  </w:num>
  <w:num w:numId="2" w16cid:durableId="137507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EE"/>
    <w:rsid w:val="00032E53"/>
    <w:rsid w:val="00035B86"/>
    <w:rsid w:val="000C3B01"/>
    <w:rsid w:val="002F3278"/>
    <w:rsid w:val="00326E94"/>
    <w:rsid w:val="003501C2"/>
    <w:rsid w:val="004067F5"/>
    <w:rsid w:val="004438D6"/>
    <w:rsid w:val="004D4435"/>
    <w:rsid w:val="004F09EE"/>
    <w:rsid w:val="006F70C7"/>
    <w:rsid w:val="007443AE"/>
    <w:rsid w:val="00827149"/>
    <w:rsid w:val="00A06EEC"/>
    <w:rsid w:val="00A36D94"/>
    <w:rsid w:val="00AB0CBD"/>
    <w:rsid w:val="00AF7025"/>
    <w:rsid w:val="00B12833"/>
    <w:rsid w:val="00B65B4A"/>
    <w:rsid w:val="00BF0D34"/>
    <w:rsid w:val="00D6195D"/>
    <w:rsid w:val="00E8765E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76830"/>
  <w15:chartTrackingRefBased/>
  <w15:docId w15:val="{E3D0BB0E-5BE7-4C3E-901F-8ED798A0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styleId="Hyperlink">
    <w:name w:val="Hyperlink"/>
    <w:basedOn w:val="DefaultParagraphFont"/>
    <w:uiPriority w:val="99"/>
    <w:unhideWhenUsed/>
    <w:rsid w:val="004F09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8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7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9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855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0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82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2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7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64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21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0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2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95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86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03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54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24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2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8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1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4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7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3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8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3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1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4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9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1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2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4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2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5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47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33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0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2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34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8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5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43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2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6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6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0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073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4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7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4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1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8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0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7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2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35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9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23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2024-12-30T20:52:00Z</dcterms:created>
  <dcterms:modified xsi:type="dcterms:W3CDTF">2024-12-30T21:15:00Z</dcterms:modified>
</cp:coreProperties>
</file>