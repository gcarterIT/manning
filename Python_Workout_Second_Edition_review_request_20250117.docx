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6A8FC" w14:textId="77777777" w:rsidR="004438D6" w:rsidRPr="00C12767" w:rsidRDefault="004438D6" w:rsidP="00C12767"/>
    <w:sectPr w:rsidR="004438D6" w:rsidRPr="00C12767" w:rsidSect="00D6195D">
      <w:headerReference w:type="default" r:id="rId7"/>
      <w:footerReference w:type="default" r:id="rId8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A3363" w14:textId="77777777" w:rsidR="00913E16" w:rsidRDefault="00913E16" w:rsidP="00B65B4A">
      <w:pPr>
        <w:spacing w:after="0" w:line="240" w:lineRule="auto"/>
      </w:pPr>
      <w:r>
        <w:separator/>
      </w:r>
    </w:p>
  </w:endnote>
  <w:endnote w:type="continuationSeparator" w:id="0">
    <w:p w14:paraId="430A2E52" w14:textId="77777777" w:rsidR="00913E16" w:rsidRDefault="00913E16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3E6A2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F53BDC1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85FC5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A353FB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D9084" w14:textId="77777777" w:rsidR="00913E16" w:rsidRDefault="00913E16" w:rsidP="00B65B4A">
      <w:pPr>
        <w:spacing w:after="0" w:line="240" w:lineRule="auto"/>
      </w:pPr>
      <w:r>
        <w:separator/>
      </w:r>
    </w:p>
  </w:footnote>
  <w:footnote w:type="continuationSeparator" w:id="0">
    <w:p w14:paraId="31B72EE4" w14:textId="77777777" w:rsidR="00913E16" w:rsidRDefault="00913E16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F33F4" w14:textId="22A05D74" w:rsidR="00D6195D" w:rsidRDefault="00B65B4A">
    <w:pPr>
      <w:pStyle w:val="Header"/>
    </w:pPr>
    <w:r>
      <w:tab/>
    </w:r>
    <w:r>
      <w:tab/>
    </w:r>
    <w:r w:rsidR="00585FC5">
      <w:t>1/17/25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C1CB4"/>
    <w:multiLevelType w:val="multilevel"/>
    <w:tmpl w:val="D92E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872FA"/>
    <w:multiLevelType w:val="multilevel"/>
    <w:tmpl w:val="3F4E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2"/>
  </w:num>
  <w:num w:numId="2" w16cid:durableId="545147511">
    <w:abstractNumId w:val="0"/>
  </w:num>
  <w:num w:numId="3" w16cid:durableId="510681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C5"/>
    <w:rsid w:val="00032E53"/>
    <w:rsid w:val="00035B86"/>
    <w:rsid w:val="002679B0"/>
    <w:rsid w:val="002F3278"/>
    <w:rsid w:val="00326E94"/>
    <w:rsid w:val="003501C2"/>
    <w:rsid w:val="004067F5"/>
    <w:rsid w:val="004438D6"/>
    <w:rsid w:val="004D4435"/>
    <w:rsid w:val="00585FC5"/>
    <w:rsid w:val="006F70C7"/>
    <w:rsid w:val="007443AE"/>
    <w:rsid w:val="00827149"/>
    <w:rsid w:val="00913E16"/>
    <w:rsid w:val="00A36D94"/>
    <w:rsid w:val="00B12833"/>
    <w:rsid w:val="00B65B4A"/>
    <w:rsid w:val="00BF0D34"/>
    <w:rsid w:val="00C12767"/>
    <w:rsid w:val="00C35E33"/>
    <w:rsid w:val="00D6195D"/>
    <w:rsid w:val="00EE4FD3"/>
    <w:rsid w:val="00F14738"/>
    <w:rsid w:val="00F3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31CF4"/>
  <w15:chartTrackingRefBased/>
  <w15:docId w15:val="{E9FF1F04-146F-438F-95FB-D2F36D7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character" w:styleId="Hyperlink">
    <w:name w:val="Hyperlink"/>
    <w:basedOn w:val="DefaultParagraphFont"/>
    <w:uiPriority w:val="99"/>
    <w:unhideWhenUsed/>
    <w:rsid w:val="00585F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24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4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5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860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41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9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7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8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1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7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1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3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9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495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1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5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818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0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7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2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0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98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5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2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5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1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54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3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8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043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5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2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9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6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8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7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2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880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6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4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06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9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8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5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1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9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30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7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3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1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6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2</cp:revision>
  <dcterms:created xsi:type="dcterms:W3CDTF">2025-01-17T21:23:00Z</dcterms:created>
  <dcterms:modified xsi:type="dcterms:W3CDTF">2025-01-17T21:34:00Z</dcterms:modified>
</cp:coreProperties>
</file>