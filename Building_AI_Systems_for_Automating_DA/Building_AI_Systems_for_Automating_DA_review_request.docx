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7B4C" w14:textId="58918D3F" w:rsidR="00FE16C2" w:rsidRDefault="00FE16C2" w:rsidP="00FE1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6C2">
        <w:rPr>
          <w:rFonts w:ascii="Times New Roman" w:eastAsia="Times New Roman" w:hAnsi="Times New Roman" w:cs="Times New Roman"/>
          <w:sz w:val="24"/>
          <w:szCs w:val="24"/>
        </w:rPr>
        <w:t>Building AI Systems for Automating Data Analysis</w:t>
      </w:r>
    </w:p>
    <w:p w14:paraId="62E47DE1" w14:textId="0D24F0A5" w:rsidR="0043175C" w:rsidRDefault="0043175C" w:rsidP="00FE1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092E3" w14:textId="627EA2D2" w:rsidR="0043175C" w:rsidRDefault="0043175C" w:rsidP="00FE1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5C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1B39309" wp14:editId="49C34018">
            <wp:simplePos x="459569" y="980730"/>
            <wp:positionH relativeFrom="column">
              <wp:align>left</wp:align>
            </wp:positionH>
            <wp:positionV relativeFrom="paragraph">
              <wp:align>top</wp:align>
            </wp:positionV>
            <wp:extent cx="5014395" cy="5677392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B6C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5E1C9CE5" w14:textId="4382BB92" w:rsidR="0043175C" w:rsidRDefault="0043175C" w:rsidP="00FE1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5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C99647" wp14:editId="1296F005">
            <wp:extent cx="4968671" cy="598983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9C05" w14:textId="74A0A055" w:rsidR="0043175C" w:rsidRDefault="0043175C" w:rsidP="00FE1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5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0CFC20" wp14:editId="7531052E">
            <wp:extent cx="5006774" cy="550211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C900" w14:textId="088885F1" w:rsidR="0043175C" w:rsidRDefault="0043175C" w:rsidP="00FE1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5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2EAD0F" wp14:editId="4BB20C23">
            <wp:extent cx="4961050" cy="6020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1F40" w14:textId="437984E6" w:rsidR="0043175C" w:rsidRDefault="0043175C" w:rsidP="00FE1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5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EC3476" wp14:editId="2BA56298">
            <wp:extent cx="4938188" cy="2377646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75C" w:rsidSect="00D6195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1C1BA" w14:textId="77777777" w:rsidR="00FE16C2" w:rsidRDefault="00FE16C2" w:rsidP="00B65B4A">
      <w:pPr>
        <w:spacing w:after="0" w:line="240" w:lineRule="auto"/>
      </w:pPr>
      <w:r>
        <w:separator/>
      </w:r>
    </w:p>
  </w:endnote>
  <w:endnote w:type="continuationSeparator" w:id="0">
    <w:p w14:paraId="446E3017" w14:textId="77777777" w:rsidR="00FE16C2" w:rsidRDefault="00FE16C2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F2AB3" w14:textId="77777777" w:rsidR="00D6195D" w:rsidRDefault="00D6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779B2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0948F6F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16C2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4F7322" w14:textId="77777777" w:rsidR="00B65B4A" w:rsidRDefault="00B65B4A" w:rsidP="00D6195D">
    <w:pPr>
      <w:pStyle w:val="Footer"/>
      <w:ind w:left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48C8B" w14:textId="77777777" w:rsidR="00D6195D" w:rsidRDefault="00D6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0324A" w14:textId="77777777" w:rsidR="00FE16C2" w:rsidRDefault="00FE16C2" w:rsidP="00B65B4A">
      <w:pPr>
        <w:spacing w:after="0" w:line="240" w:lineRule="auto"/>
      </w:pPr>
      <w:r>
        <w:separator/>
      </w:r>
    </w:p>
  </w:footnote>
  <w:footnote w:type="continuationSeparator" w:id="0">
    <w:p w14:paraId="6C648188" w14:textId="77777777" w:rsidR="00FE16C2" w:rsidRDefault="00FE16C2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55550" w14:textId="77777777" w:rsidR="00D6195D" w:rsidRDefault="00D6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740A1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proofErr w:type="gramStart"/>
    <w:r w:rsidR="00A36D94">
      <w:t>x</w:t>
    </w:r>
    <w:r>
      <w:t>:</w:t>
    </w:r>
    <w:r w:rsidR="00A36D94">
      <w:t>xx</w:t>
    </w:r>
    <w:proofErr w:type="gramEnd"/>
    <w:r>
      <w:t xml:space="preserve"> PM</w:t>
    </w:r>
  </w:p>
  <w:p w14:paraId="620755D3" w14:textId="77777777" w:rsidR="00D6195D" w:rsidRDefault="00D61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EC30F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C2"/>
    <w:rsid w:val="004067F5"/>
    <w:rsid w:val="0043175C"/>
    <w:rsid w:val="004438D6"/>
    <w:rsid w:val="00453B6C"/>
    <w:rsid w:val="004D4435"/>
    <w:rsid w:val="006F70C7"/>
    <w:rsid w:val="00827149"/>
    <w:rsid w:val="00A36D94"/>
    <w:rsid w:val="00B65B4A"/>
    <w:rsid w:val="00BF0D34"/>
    <w:rsid w:val="00D6195D"/>
    <w:rsid w:val="00EE4FD3"/>
    <w:rsid w:val="00FE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0B11F"/>
  <w15:chartTrackingRefBased/>
  <w15:docId w15:val="{FD233A23-2CAD-43D2-BE0B-4DFAC668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paragraph" w:styleId="NormalWeb">
    <w:name w:val="Normal (Web)"/>
    <w:basedOn w:val="Normal"/>
    <w:uiPriority w:val="99"/>
    <w:semiHidden/>
    <w:unhideWhenUsed/>
    <w:rsid w:val="00FE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bmsme">
    <w:name w:val="ebmsme"/>
    <w:basedOn w:val="DefaultParagraphFont"/>
    <w:rsid w:val="00FE16C2"/>
  </w:style>
  <w:style w:type="character" w:styleId="Hyperlink">
    <w:name w:val="Hyperlink"/>
    <w:basedOn w:val="DefaultParagraphFont"/>
    <w:uiPriority w:val="99"/>
    <w:semiHidden/>
    <w:unhideWhenUsed/>
    <w:rsid w:val="00FE16C2"/>
    <w:rPr>
      <w:color w:val="0000FF"/>
      <w:u w:val="single"/>
    </w:rPr>
  </w:style>
  <w:style w:type="character" w:customStyle="1" w:styleId="m7eme">
    <w:name w:val="m7eme"/>
    <w:basedOn w:val="DefaultParagraphFont"/>
    <w:rsid w:val="00FE16C2"/>
  </w:style>
  <w:style w:type="character" w:customStyle="1" w:styleId="vnumgf">
    <w:name w:val="vnumgf"/>
    <w:basedOn w:val="DefaultParagraphFont"/>
    <w:rsid w:val="00FE1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4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2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7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80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5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36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235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0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4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8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5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6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8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8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8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5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64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65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70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2024-10-17T17:03:00Z</dcterms:created>
  <dcterms:modified xsi:type="dcterms:W3CDTF">2024-10-17T18:23:00Z</dcterms:modified>
</cp:coreProperties>
</file>