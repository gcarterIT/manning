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2BD6B" w14:textId="027C269F" w:rsidR="004438D6" w:rsidRDefault="00CE280D">
      <w:r>
        <w:t>Installation</w:t>
      </w:r>
    </w:p>
    <w:p w14:paraId="6FE25742" w14:textId="593A7357" w:rsidR="00CE280D" w:rsidRDefault="00CE280D"/>
    <w:p w14:paraId="3267C4D2" w14:textId="22B69A47" w:rsidR="00CE280D" w:rsidRDefault="00CE280D">
      <w:r>
        <w:t>The available manuscript does include Appendices for installation of packages and applications:</w:t>
      </w:r>
    </w:p>
    <w:p w14:paraId="52495183" w14:textId="24229035" w:rsidR="00CE280D" w:rsidRDefault="00CE280D">
      <w:r w:rsidRPr="00CE280D">
        <w:rPr>
          <w:noProof/>
        </w:rPr>
        <w:drawing>
          <wp:inline distT="0" distB="0" distL="0" distR="0" wp14:anchorId="4F5D757A" wp14:editId="4F37A0D9">
            <wp:extent cx="4028141" cy="438097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6316" cy="438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FFE4" w14:textId="18B2B26C" w:rsidR="00CE280D" w:rsidRDefault="00CE280D"/>
    <w:p w14:paraId="1A73AB0F" w14:textId="4BAAD60F" w:rsidR="00CE280D" w:rsidRDefault="00CE280D">
      <w:r>
        <w:t>The appendices available from this link</w:t>
      </w:r>
      <w:r w:rsidR="00611703">
        <w:t xml:space="preserve"> appear to drafts having text not all English. That makes some of these instructions useless.</w:t>
      </w:r>
    </w:p>
    <w:p w14:paraId="40165B48" w14:textId="77777777" w:rsidR="00611703" w:rsidRDefault="00611703"/>
    <w:p w14:paraId="2E66DEE9" w14:textId="77777777" w:rsidR="00611703" w:rsidRDefault="00611703"/>
    <w:p w14:paraId="1483F100" w14:textId="77777777" w:rsidR="00611703" w:rsidRDefault="00611703"/>
    <w:p w14:paraId="240A230C" w14:textId="77777777" w:rsidR="00611703" w:rsidRDefault="00611703"/>
    <w:p w14:paraId="7E02DFC9" w14:textId="77777777" w:rsidR="00611703" w:rsidRDefault="00611703"/>
    <w:p w14:paraId="5093F293" w14:textId="77777777" w:rsidR="00611703" w:rsidRDefault="00611703"/>
    <w:p w14:paraId="2FAD3EB0" w14:textId="77777777" w:rsidR="00611703" w:rsidRDefault="00611703"/>
    <w:p w14:paraId="62082E56" w14:textId="77777777" w:rsidR="00611703" w:rsidRDefault="00611703"/>
    <w:p w14:paraId="1A7D96EF" w14:textId="77777777" w:rsidR="00611703" w:rsidRDefault="00611703"/>
    <w:p w14:paraId="73E2CF1E" w14:textId="45FB348B" w:rsidR="00611703" w:rsidRDefault="00611703">
      <w:r w:rsidRPr="00611703">
        <w:rPr>
          <w:noProof/>
        </w:rPr>
        <w:lastRenderedPageBreak/>
        <w:drawing>
          <wp:inline distT="0" distB="0" distL="0" distR="0" wp14:anchorId="511B8718" wp14:editId="13392F90">
            <wp:extent cx="6858000" cy="34651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703">
        <w:rPr>
          <w:noProof/>
        </w:rPr>
        <w:drawing>
          <wp:anchor distT="0" distB="0" distL="114300" distR="114300" simplePos="0" relativeHeight="251658240" behindDoc="0" locked="0" layoutInCell="1" allowOverlap="1" wp14:anchorId="2BDD00EA" wp14:editId="2596E05F">
            <wp:simplePos x="460188" y="627529"/>
            <wp:positionH relativeFrom="column">
              <wp:align>left</wp:align>
            </wp:positionH>
            <wp:positionV relativeFrom="paragraph">
              <wp:align>top</wp:align>
            </wp:positionV>
            <wp:extent cx="6858000" cy="351218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A128F70" w14:textId="3245D3C7" w:rsidR="00611703" w:rsidRDefault="00205769">
      <w:r w:rsidRPr="00205769">
        <w:lastRenderedPageBreak/>
        <w:drawing>
          <wp:inline distT="0" distB="0" distL="0" distR="0" wp14:anchorId="3F695B43" wp14:editId="16630562">
            <wp:extent cx="6858000" cy="2567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536F" w14:textId="167A4E2F" w:rsidR="00205769" w:rsidRDefault="00205769">
      <w:r w:rsidRPr="00205769">
        <w:drawing>
          <wp:inline distT="0" distB="0" distL="0" distR="0" wp14:anchorId="6D160DCE" wp14:editId="4D34309B">
            <wp:extent cx="6858000" cy="27565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769" w:rsidSect="00BF0D3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53A38" w14:textId="77777777" w:rsidR="004460BF" w:rsidRDefault="004460BF" w:rsidP="00B65B4A">
      <w:pPr>
        <w:spacing w:after="0" w:line="240" w:lineRule="auto"/>
      </w:pPr>
      <w:r>
        <w:separator/>
      </w:r>
    </w:p>
  </w:endnote>
  <w:endnote w:type="continuationSeparator" w:id="0">
    <w:p w14:paraId="6B64504B" w14:textId="77777777" w:rsidR="004460BF" w:rsidRDefault="004460BF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D76C3" w14:textId="77777777" w:rsidR="00BF0D34" w:rsidRDefault="00BF0D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057295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2CDF4C1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E280D">
              <w:rPr>
                <w:b/>
                <w:bCs/>
                <w:noProof/>
                <w:sz w:val="24"/>
                <w:szCs w:val="24"/>
              </w:rPr>
              <w:t>Document1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336562" w14:textId="77777777" w:rsidR="00B65B4A" w:rsidRDefault="00B65B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BA964" w14:textId="77777777" w:rsidR="00BF0D34" w:rsidRDefault="00BF0D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ABBB7" w14:textId="77777777" w:rsidR="004460BF" w:rsidRDefault="004460BF" w:rsidP="00B65B4A">
      <w:pPr>
        <w:spacing w:after="0" w:line="240" w:lineRule="auto"/>
      </w:pPr>
      <w:r>
        <w:separator/>
      </w:r>
    </w:p>
  </w:footnote>
  <w:footnote w:type="continuationSeparator" w:id="0">
    <w:p w14:paraId="179346CB" w14:textId="77777777" w:rsidR="004460BF" w:rsidRDefault="004460BF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1FE9F" w14:textId="77777777" w:rsidR="00BF0D34" w:rsidRDefault="00BF0D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C0459" w14:textId="77777777" w:rsidR="00B65B4A" w:rsidRDefault="00B65B4A">
    <w:pPr>
      <w:pStyle w:val="Header"/>
    </w:pPr>
    <w:r>
      <w:tab/>
    </w:r>
    <w:r>
      <w:tab/>
      <w:t>6/5/2023 2:39 PM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0A61F" w14:textId="77777777" w:rsidR="00BF0D34" w:rsidRDefault="00BF0D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80D"/>
    <w:rsid w:val="00205769"/>
    <w:rsid w:val="004067F5"/>
    <w:rsid w:val="004438D6"/>
    <w:rsid w:val="004460BF"/>
    <w:rsid w:val="004D4435"/>
    <w:rsid w:val="00611703"/>
    <w:rsid w:val="00B65B4A"/>
    <w:rsid w:val="00BF0D34"/>
    <w:rsid w:val="00CE280D"/>
    <w:rsid w:val="00E50E63"/>
    <w:rsid w:val="00E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C0CEFA"/>
  <w15:chartTrackingRefBased/>
  <w15:docId w15:val="{712F0905-1D2A-4343-B6CE-F1493026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personal_template.dotx</Template>
  <TotalTime>18</TotalTime>
  <Pages>3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2</cp:revision>
  <dcterms:created xsi:type="dcterms:W3CDTF">2023-09-10T16:40:00Z</dcterms:created>
  <dcterms:modified xsi:type="dcterms:W3CDTF">2023-09-19T00:49:00Z</dcterms:modified>
</cp:coreProperties>
</file>