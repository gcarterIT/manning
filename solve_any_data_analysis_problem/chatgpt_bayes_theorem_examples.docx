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F8A3C" w14:textId="77777777" w:rsidR="00364446" w:rsidRDefault="00364446" w:rsidP="00364446">
      <w:pPr>
        <w:pBdr>
          <w:bottom w:val="double" w:sz="6" w:space="1" w:color="auto"/>
        </w:pBdr>
      </w:pPr>
      <w:r w:rsidRPr="00364446">
        <w:t xml:space="preserve">I am a college freshman new to statistics. Act as college statistics professor. </w:t>
      </w:r>
    </w:p>
    <w:p w14:paraId="02954E63" w14:textId="77777777" w:rsidR="00364446" w:rsidRDefault="00364446" w:rsidP="00364446">
      <w:pPr>
        <w:pBdr>
          <w:bottom w:val="double" w:sz="6" w:space="1" w:color="auto"/>
        </w:pBdr>
      </w:pPr>
      <w:r w:rsidRPr="00364446">
        <w:t xml:space="preserve">We were given this problem: </w:t>
      </w:r>
    </w:p>
    <w:p w14:paraId="7D534E96" w14:textId="77777777" w:rsidR="00364446" w:rsidRDefault="00364446" w:rsidP="00364446">
      <w:pPr>
        <w:pBdr>
          <w:bottom w:val="double" w:sz="6" w:space="1" w:color="auto"/>
        </w:pBdr>
      </w:pPr>
      <w:r w:rsidRPr="00364446">
        <w:t xml:space="preserve">Charlotte's town is drowning in flu cases. 10,000 people live there, and many struggle to get a doctor's appointment. The city estimates that 5% of the population is sick. Charlotte has no symptoms, but she buys a test from the pharmacy, and the result returns positive! Reading the instructions, she discovers that the test is 90% accurate. What do you think is Charlotte's probability of being sick? </w:t>
      </w:r>
    </w:p>
    <w:p w14:paraId="51E90812" w14:textId="77777777" w:rsidR="00364446" w:rsidRDefault="00364446" w:rsidP="00364446">
      <w:pPr>
        <w:pBdr>
          <w:bottom w:val="double" w:sz="6" w:space="1" w:color="auto"/>
        </w:pBdr>
      </w:pPr>
      <w:r w:rsidRPr="00364446">
        <w:t xml:space="preserve">This is the solution: </w:t>
      </w:r>
    </w:p>
    <w:p w14:paraId="754051FF" w14:textId="7FFAC1C8" w:rsidR="00364446" w:rsidRDefault="00364446" w:rsidP="00364446">
      <w:pPr>
        <w:pBdr>
          <w:bottom w:val="double" w:sz="6" w:space="1" w:color="auto"/>
        </w:pBdr>
      </w:pPr>
      <w:r w:rsidRPr="00364446">
        <w:t>"Let's break down the problem step by step. 5% of the people that live in Charlotte's town are sick, which means that 500 individuals are sick and 9,500 are healthy. The test is 90% accurate. If all 500 sick individuals take the test, 500 * 0.9 = 450 will be correctly diagnosed as sick, but 50 will be incorrectly diagnosed as healthy. If all 9,500 healthy individuals take the test, 9,500 * 0.9 = 8,550 will be correctly diagnosed as healthy, but 950 will be incorrectly diagnosed as sick. Charlotte could be one of those 450 people that are sick and had a positive test, but she could also be one of the 950 healthy with an incorrect positive result. To determine the probability of Charlotte being sick, we can compute how likely she is to be in each group. Out of 450 + 950 = 1,400 positive results, Charlotte is 450 / 1,400 = 32% likely to be sick and 950 / 1,400 = 68% likely to be healthy. Despite what Charlotte's test suggests, she is likely to be healthy." I find it difficult to understand this solution. Explain the solution in much more detail, referring to examples if it helps.</w:t>
      </w:r>
    </w:p>
    <w:p w14:paraId="6ADBAE59" w14:textId="77777777" w:rsidR="00364446" w:rsidRDefault="00364446" w:rsidP="00364446">
      <w:pPr>
        <w:pBdr>
          <w:bottom w:val="double" w:sz="6" w:space="1" w:color="auto"/>
        </w:pBdr>
      </w:pPr>
    </w:p>
    <w:p w14:paraId="7A13D993" w14:textId="3F968DBC" w:rsidR="00364446" w:rsidRPr="00364446" w:rsidRDefault="00364446" w:rsidP="00364446">
      <w:r w:rsidRPr="00364446">
        <w:t xml:space="preserve">Absolutely! Let’s break this problem down into clear, easy-to-understand steps using </w:t>
      </w:r>
      <w:r w:rsidRPr="00364446">
        <w:rPr>
          <w:b/>
          <w:bCs/>
        </w:rPr>
        <w:t>Bayes' Theorem</w:t>
      </w:r>
      <w:r w:rsidRPr="00364446">
        <w:t>, which helps us determine the actual probability of being sick given a positive test result.</w:t>
      </w:r>
    </w:p>
    <w:p w14:paraId="668EC78C" w14:textId="77777777" w:rsidR="00364446" w:rsidRPr="00364446" w:rsidRDefault="00364446" w:rsidP="00364446">
      <w:r w:rsidRPr="00364446">
        <w:pict w14:anchorId="635B701F">
          <v:rect id="_x0000_i1061" style="width:0;height:1.5pt" o:hralign="center" o:hrstd="t" o:hr="t" fillcolor="#a0a0a0" stroked="f"/>
        </w:pict>
      </w:r>
    </w:p>
    <w:p w14:paraId="0E8A3C79" w14:textId="77777777" w:rsidR="00364446" w:rsidRPr="00364446" w:rsidRDefault="00364446" w:rsidP="00364446">
      <w:pPr>
        <w:rPr>
          <w:b/>
          <w:bCs/>
        </w:rPr>
      </w:pPr>
      <w:r w:rsidRPr="00364446">
        <w:rPr>
          <w:b/>
          <w:bCs/>
        </w:rPr>
        <w:t>Step 1: Understand the Given Information</w:t>
      </w:r>
    </w:p>
    <w:p w14:paraId="683EB609" w14:textId="77777777" w:rsidR="00364446" w:rsidRPr="00364446" w:rsidRDefault="00364446" w:rsidP="00364446">
      <w:r w:rsidRPr="00364446">
        <w:t xml:space="preserve">Charlotte lives in a town of </w:t>
      </w:r>
      <w:r w:rsidRPr="00364446">
        <w:rPr>
          <w:b/>
          <w:bCs/>
        </w:rPr>
        <w:t>10,000 people</w:t>
      </w:r>
      <w:r w:rsidRPr="00364446">
        <w:t>. We are given:</w:t>
      </w:r>
    </w:p>
    <w:p w14:paraId="48DA6D6E" w14:textId="77777777" w:rsidR="00364446" w:rsidRPr="00364446" w:rsidRDefault="00364446" w:rsidP="00364446">
      <w:pPr>
        <w:numPr>
          <w:ilvl w:val="0"/>
          <w:numId w:val="2"/>
        </w:numPr>
      </w:pPr>
      <w:r w:rsidRPr="00364446">
        <w:rPr>
          <w:b/>
          <w:bCs/>
        </w:rPr>
        <w:t>Prevalence of sickness (Prior Probability):</w:t>
      </w:r>
      <w:r w:rsidRPr="00364446">
        <w:t xml:space="preserve"> 5% of the town is sick. That means:</w:t>
      </w:r>
    </w:p>
    <w:p w14:paraId="7EA4FFF4" w14:textId="77777777" w:rsidR="00364446" w:rsidRPr="00364446" w:rsidRDefault="00364446" w:rsidP="00364446">
      <w:pPr>
        <w:numPr>
          <w:ilvl w:val="1"/>
          <w:numId w:val="2"/>
        </w:numPr>
      </w:pPr>
      <w:r w:rsidRPr="00364446">
        <w:t xml:space="preserve">5% of 10,000 = </w:t>
      </w:r>
      <w:r w:rsidRPr="00364446">
        <w:rPr>
          <w:b/>
          <w:bCs/>
        </w:rPr>
        <w:t>500 people are sick</w:t>
      </w:r>
      <w:r w:rsidRPr="00364446">
        <w:t>.</w:t>
      </w:r>
    </w:p>
    <w:p w14:paraId="1AFC4288" w14:textId="77777777" w:rsidR="00364446" w:rsidRPr="00364446" w:rsidRDefault="00364446" w:rsidP="00364446">
      <w:pPr>
        <w:numPr>
          <w:ilvl w:val="1"/>
          <w:numId w:val="2"/>
        </w:numPr>
      </w:pPr>
      <w:r w:rsidRPr="00364446">
        <w:t xml:space="preserve">The remaining </w:t>
      </w:r>
      <w:r w:rsidRPr="00364446">
        <w:rPr>
          <w:b/>
          <w:bCs/>
        </w:rPr>
        <w:t>9,500 people are healthy</w:t>
      </w:r>
      <w:r w:rsidRPr="00364446">
        <w:t>.</w:t>
      </w:r>
    </w:p>
    <w:p w14:paraId="5A911DDE" w14:textId="77777777" w:rsidR="00364446" w:rsidRPr="00364446" w:rsidRDefault="00364446" w:rsidP="00364446">
      <w:pPr>
        <w:numPr>
          <w:ilvl w:val="0"/>
          <w:numId w:val="2"/>
        </w:numPr>
      </w:pPr>
      <w:r w:rsidRPr="00364446">
        <w:rPr>
          <w:b/>
          <w:bCs/>
        </w:rPr>
        <w:t>Test Accuracy (Sensitivity and Specificity):</w:t>
      </w:r>
    </w:p>
    <w:p w14:paraId="0C33ABE9" w14:textId="77777777" w:rsidR="00364446" w:rsidRPr="00364446" w:rsidRDefault="00364446" w:rsidP="00364446">
      <w:pPr>
        <w:numPr>
          <w:ilvl w:val="1"/>
          <w:numId w:val="2"/>
        </w:numPr>
      </w:pPr>
      <w:r w:rsidRPr="00364446">
        <w:rPr>
          <w:b/>
          <w:bCs/>
        </w:rPr>
        <w:t>Sensitivity:</w:t>
      </w:r>
      <w:r w:rsidRPr="00364446">
        <w:t xml:space="preserve"> The test correctly identifies sick people </w:t>
      </w:r>
      <w:r w:rsidRPr="00364446">
        <w:rPr>
          <w:b/>
          <w:bCs/>
        </w:rPr>
        <w:t>90% of the time</w:t>
      </w:r>
      <w:r w:rsidRPr="00364446">
        <w:t>.</w:t>
      </w:r>
    </w:p>
    <w:p w14:paraId="3556D074" w14:textId="77777777" w:rsidR="00364446" w:rsidRPr="00364446" w:rsidRDefault="00364446" w:rsidP="00364446">
      <w:pPr>
        <w:numPr>
          <w:ilvl w:val="2"/>
          <w:numId w:val="2"/>
        </w:numPr>
      </w:pPr>
      <w:r w:rsidRPr="00364446">
        <w:t xml:space="preserve">If you are actually sick, the test will correctly detect it with </w:t>
      </w:r>
      <w:r w:rsidRPr="00364446">
        <w:rPr>
          <w:b/>
          <w:bCs/>
        </w:rPr>
        <w:t>90% probability</w:t>
      </w:r>
      <w:r w:rsidRPr="00364446">
        <w:t>.</w:t>
      </w:r>
    </w:p>
    <w:p w14:paraId="5E87BE91" w14:textId="77777777" w:rsidR="00364446" w:rsidRPr="00364446" w:rsidRDefault="00364446" w:rsidP="00364446">
      <w:pPr>
        <w:numPr>
          <w:ilvl w:val="2"/>
          <w:numId w:val="2"/>
        </w:numPr>
      </w:pPr>
      <w:r w:rsidRPr="00364446">
        <w:t xml:space="preserve">The test will fail to detect sickness in </w:t>
      </w:r>
      <w:r w:rsidRPr="00364446">
        <w:rPr>
          <w:b/>
          <w:bCs/>
        </w:rPr>
        <w:t>10% of sick people</w:t>
      </w:r>
      <w:r w:rsidRPr="00364446">
        <w:t xml:space="preserve"> (false negatives).</w:t>
      </w:r>
    </w:p>
    <w:p w14:paraId="18A6A502" w14:textId="77777777" w:rsidR="00364446" w:rsidRPr="00364446" w:rsidRDefault="00364446" w:rsidP="00364446">
      <w:pPr>
        <w:numPr>
          <w:ilvl w:val="1"/>
          <w:numId w:val="2"/>
        </w:numPr>
      </w:pPr>
      <w:r w:rsidRPr="00364446">
        <w:rPr>
          <w:b/>
          <w:bCs/>
        </w:rPr>
        <w:t>Specificity:</w:t>
      </w:r>
      <w:r w:rsidRPr="00364446">
        <w:t xml:space="preserve"> The test correctly identifies healthy people </w:t>
      </w:r>
      <w:r w:rsidRPr="00364446">
        <w:rPr>
          <w:b/>
          <w:bCs/>
        </w:rPr>
        <w:t>90% of the time</w:t>
      </w:r>
      <w:r w:rsidRPr="00364446">
        <w:t>.</w:t>
      </w:r>
    </w:p>
    <w:p w14:paraId="4C14F985" w14:textId="77777777" w:rsidR="00364446" w:rsidRPr="00364446" w:rsidRDefault="00364446" w:rsidP="00364446">
      <w:pPr>
        <w:numPr>
          <w:ilvl w:val="2"/>
          <w:numId w:val="2"/>
        </w:numPr>
      </w:pPr>
      <w:r w:rsidRPr="00364446">
        <w:t xml:space="preserve">If you are actually healthy, the test will correctly say you are not sick </w:t>
      </w:r>
      <w:r w:rsidRPr="00364446">
        <w:rPr>
          <w:b/>
          <w:bCs/>
        </w:rPr>
        <w:t>90% of the time</w:t>
      </w:r>
      <w:r w:rsidRPr="00364446">
        <w:t>.</w:t>
      </w:r>
    </w:p>
    <w:p w14:paraId="5BB53B35" w14:textId="77777777" w:rsidR="00364446" w:rsidRPr="00364446" w:rsidRDefault="00364446" w:rsidP="00364446">
      <w:pPr>
        <w:numPr>
          <w:ilvl w:val="2"/>
          <w:numId w:val="2"/>
        </w:numPr>
      </w:pPr>
      <w:r w:rsidRPr="00364446">
        <w:t xml:space="preserve">The test will incorrectly say you are sick </w:t>
      </w:r>
      <w:r w:rsidRPr="00364446">
        <w:rPr>
          <w:b/>
          <w:bCs/>
        </w:rPr>
        <w:t>10% of the time</w:t>
      </w:r>
      <w:r w:rsidRPr="00364446">
        <w:t xml:space="preserve"> (false positives).</w:t>
      </w:r>
    </w:p>
    <w:p w14:paraId="52AD3C91" w14:textId="77777777" w:rsidR="00364446" w:rsidRPr="00364446" w:rsidRDefault="00364446" w:rsidP="00364446">
      <w:r w:rsidRPr="00364446">
        <w:t xml:space="preserve">Charlotte </w:t>
      </w:r>
      <w:r w:rsidRPr="00364446">
        <w:rPr>
          <w:b/>
          <w:bCs/>
        </w:rPr>
        <w:t>has no symptoms</w:t>
      </w:r>
      <w:r w:rsidRPr="00364446">
        <w:t xml:space="preserve">, but she takes the test and </w:t>
      </w:r>
      <w:r w:rsidRPr="00364446">
        <w:rPr>
          <w:b/>
          <w:bCs/>
        </w:rPr>
        <w:t>gets a positive result</w:t>
      </w:r>
      <w:r w:rsidRPr="00364446">
        <w:t>. What is the probability that she is actually sick?</w:t>
      </w:r>
    </w:p>
    <w:p w14:paraId="5AF9581F" w14:textId="77777777" w:rsidR="00364446" w:rsidRPr="00364446" w:rsidRDefault="00364446" w:rsidP="00364446">
      <w:r w:rsidRPr="00364446">
        <w:pict w14:anchorId="45E93206">
          <v:rect id="_x0000_i1062" style="width:0;height:1.5pt" o:hralign="center" o:hrstd="t" o:hr="t" fillcolor="#a0a0a0" stroked="f"/>
        </w:pict>
      </w:r>
    </w:p>
    <w:p w14:paraId="2AB6881C" w14:textId="77777777" w:rsidR="00364446" w:rsidRPr="00364446" w:rsidRDefault="00364446" w:rsidP="00364446">
      <w:pPr>
        <w:rPr>
          <w:b/>
          <w:bCs/>
        </w:rPr>
      </w:pPr>
      <w:r w:rsidRPr="00364446">
        <w:rPr>
          <w:b/>
          <w:bCs/>
        </w:rPr>
        <w:lastRenderedPageBreak/>
        <w:t>Step 2: Calculate the Number of True and False Test Results</w:t>
      </w:r>
    </w:p>
    <w:p w14:paraId="379074C3" w14:textId="77777777" w:rsidR="00364446" w:rsidRPr="00364446" w:rsidRDefault="00364446" w:rsidP="00364446">
      <w:r w:rsidRPr="00364446">
        <w:t>We will now compute how many sick and healthy people test positive.</w:t>
      </w:r>
    </w:p>
    <w:p w14:paraId="3BDC2778" w14:textId="77777777" w:rsidR="00364446" w:rsidRPr="00364446" w:rsidRDefault="00364446" w:rsidP="00364446">
      <w:pPr>
        <w:rPr>
          <w:b/>
          <w:bCs/>
        </w:rPr>
      </w:pPr>
      <w:r w:rsidRPr="00364446">
        <w:rPr>
          <w:b/>
          <w:bCs/>
        </w:rPr>
        <w:t>Step 2.1: Sick People Who Test Positive (True Positives)</w:t>
      </w:r>
    </w:p>
    <w:p w14:paraId="07E2FD24" w14:textId="77777777" w:rsidR="00364446" w:rsidRPr="00364446" w:rsidRDefault="00364446" w:rsidP="00364446">
      <w:pPr>
        <w:numPr>
          <w:ilvl w:val="0"/>
          <w:numId w:val="3"/>
        </w:numPr>
      </w:pPr>
      <w:r w:rsidRPr="00364446">
        <w:t xml:space="preserve">There are </w:t>
      </w:r>
      <w:r w:rsidRPr="00364446">
        <w:rPr>
          <w:b/>
          <w:bCs/>
        </w:rPr>
        <w:t>500</w:t>
      </w:r>
      <w:r w:rsidRPr="00364446">
        <w:t xml:space="preserve"> sick people.</w:t>
      </w:r>
    </w:p>
    <w:p w14:paraId="2A15F9B0" w14:textId="77777777" w:rsidR="00364446" w:rsidRPr="00364446" w:rsidRDefault="00364446" w:rsidP="00364446">
      <w:pPr>
        <w:numPr>
          <w:ilvl w:val="0"/>
          <w:numId w:val="3"/>
        </w:numPr>
      </w:pPr>
      <w:r w:rsidRPr="00364446">
        <w:t xml:space="preserve">The test correctly detects sickness in </w:t>
      </w:r>
      <w:r w:rsidRPr="00364446">
        <w:rPr>
          <w:b/>
          <w:bCs/>
        </w:rPr>
        <w:t>90%</w:t>
      </w:r>
      <w:r w:rsidRPr="00364446">
        <w:t xml:space="preserve"> of them.</w:t>
      </w:r>
    </w:p>
    <w:p w14:paraId="2818A3D7" w14:textId="77777777" w:rsidR="00364446" w:rsidRPr="00364446" w:rsidRDefault="00364446" w:rsidP="00364446">
      <w:pPr>
        <w:numPr>
          <w:ilvl w:val="0"/>
          <w:numId w:val="3"/>
        </w:numPr>
      </w:pPr>
      <w:r w:rsidRPr="00364446">
        <w:t xml:space="preserve">That means </w:t>
      </w:r>
      <w:r w:rsidRPr="00364446">
        <w:rPr>
          <w:b/>
          <w:bCs/>
        </w:rPr>
        <w:t>450</w:t>
      </w:r>
      <w:r w:rsidRPr="00364446">
        <w:t xml:space="preserve"> people will get a correct positive result.</w:t>
      </w:r>
    </w:p>
    <w:p w14:paraId="54522CD8" w14:textId="77777777" w:rsidR="00364446" w:rsidRPr="00364446" w:rsidRDefault="00364446" w:rsidP="00364446">
      <w:pPr>
        <w:rPr>
          <w:b/>
          <w:bCs/>
        </w:rPr>
      </w:pPr>
      <w:r w:rsidRPr="00364446">
        <w:rPr>
          <w:b/>
          <w:bCs/>
        </w:rPr>
        <w:t>Step 2.2: Healthy People Who Test Positive (False Positives)</w:t>
      </w:r>
    </w:p>
    <w:p w14:paraId="6F8F4E15" w14:textId="77777777" w:rsidR="00364446" w:rsidRPr="00364446" w:rsidRDefault="00364446" w:rsidP="00364446">
      <w:pPr>
        <w:numPr>
          <w:ilvl w:val="0"/>
          <w:numId w:val="4"/>
        </w:numPr>
      </w:pPr>
      <w:r w:rsidRPr="00364446">
        <w:t xml:space="preserve">There are </w:t>
      </w:r>
      <w:r w:rsidRPr="00364446">
        <w:rPr>
          <w:b/>
          <w:bCs/>
        </w:rPr>
        <w:t>9,500</w:t>
      </w:r>
      <w:r w:rsidRPr="00364446">
        <w:t xml:space="preserve"> healthy people.</w:t>
      </w:r>
    </w:p>
    <w:p w14:paraId="67B35FE2" w14:textId="77777777" w:rsidR="00364446" w:rsidRPr="00364446" w:rsidRDefault="00364446" w:rsidP="00364446">
      <w:pPr>
        <w:numPr>
          <w:ilvl w:val="0"/>
          <w:numId w:val="4"/>
        </w:numPr>
      </w:pPr>
      <w:r w:rsidRPr="00364446">
        <w:t xml:space="preserve">The test incorrectly identifies </w:t>
      </w:r>
      <w:r w:rsidRPr="00364446">
        <w:rPr>
          <w:b/>
          <w:bCs/>
        </w:rPr>
        <w:t>10%</w:t>
      </w:r>
      <w:r w:rsidRPr="00364446">
        <w:t xml:space="preserve"> of them as sick.</w:t>
      </w:r>
    </w:p>
    <w:p w14:paraId="67723C70" w14:textId="77777777" w:rsidR="00364446" w:rsidRPr="00364446" w:rsidRDefault="00364446" w:rsidP="00364446">
      <w:pPr>
        <w:numPr>
          <w:ilvl w:val="0"/>
          <w:numId w:val="4"/>
        </w:numPr>
      </w:pPr>
      <w:r w:rsidRPr="00364446">
        <w:t xml:space="preserve">That means </w:t>
      </w:r>
      <w:r w:rsidRPr="00364446">
        <w:rPr>
          <w:b/>
          <w:bCs/>
        </w:rPr>
        <w:t>950</w:t>
      </w:r>
      <w:r w:rsidRPr="00364446">
        <w:t xml:space="preserve"> people will get a </w:t>
      </w:r>
      <w:r w:rsidRPr="00364446">
        <w:rPr>
          <w:b/>
          <w:bCs/>
        </w:rPr>
        <w:t>false positive</w:t>
      </w:r>
      <w:r w:rsidRPr="00364446">
        <w:t xml:space="preserve"> result.</w:t>
      </w:r>
    </w:p>
    <w:p w14:paraId="24857EA3" w14:textId="77777777" w:rsidR="00364446" w:rsidRPr="00364446" w:rsidRDefault="00364446" w:rsidP="00364446">
      <w:r w:rsidRPr="00364446">
        <w:pict w14:anchorId="1E30E513">
          <v:rect id="_x0000_i1063" style="width:0;height:1.5pt" o:hralign="center" o:hrstd="t" o:hr="t" fillcolor="#a0a0a0" stroked="f"/>
        </w:pict>
      </w:r>
    </w:p>
    <w:p w14:paraId="305806E9" w14:textId="77777777" w:rsidR="00364446" w:rsidRPr="00364446" w:rsidRDefault="00364446" w:rsidP="00364446">
      <w:pPr>
        <w:rPr>
          <w:b/>
          <w:bCs/>
        </w:rPr>
      </w:pPr>
      <w:r w:rsidRPr="00364446">
        <w:rPr>
          <w:b/>
          <w:bCs/>
        </w:rPr>
        <w:t>Step 3: Compute Total Positive Tests</w:t>
      </w:r>
    </w:p>
    <w:p w14:paraId="3C0DEE5D" w14:textId="77777777" w:rsidR="00364446" w:rsidRPr="00364446" w:rsidRDefault="00364446" w:rsidP="00364446">
      <w:pPr>
        <w:numPr>
          <w:ilvl w:val="0"/>
          <w:numId w:val="5"/>
        </w:numPr>
      </w:pPr>
      <w:r w:rsidRPr="00364446">
        <w:t xml:space="preserve">The test returns a </w:t>
      </w:r>
      <w:r w:rsidRPr="00364446">
        <w:rPr>
          <w:b/>
          <w:bCs/>
        </w:rPr>
        <w:t>positive result</w:t>
      </w:r>
      <w:r w:rsidRPr="00364446">
        <w:t xml:space="preserve"> for:</w:t>
      </w:r>
    </w:p>
    <w:p w14:paraId="7D7E37D4" w14:textId="77777777" w:rsidR="00364446" w:rsidRPr="00364446" w:rsidRDefault="00364446" w:rsidP="00364446">
      <w:pPr>
        <w:numPr>
          <w:ilvl w:val="1"/>
          <w:numId w:val="5"/>
        </w:numPr>
      </w:pPr>
      <w:r w:rsidRPr="00364446">
        <w:rPr>
          <w:b/>
          <w:bCs/>
        </w:rPr>
        <w:t>450</w:t>
      </w:r>
      <w:r w:rsidRPr="00364446">
        <w:t xml:space="preserve"> sick people (</w:t>
      </w:r>
      <w:r w:rsidRPr="00364446">
        <w:rPr>
          <w:b/>
          <w:bCs/>
        </w:rPr>
        <w:t>true positives</w:t>
      </w:r>
      <w:r w:rsidRPr="00364446">
        <w:t>).</w:t>
      </w:r>
    </w:p>
    <w:p w14:paraId="6E30BC3F" w14:textId="77777777" w:rsidR="00364446" w:rsidRPr="00364446" w:rsidRDefault="00364446" w:rsidP="00364446">
      <w:pPr>
        <w:numPr>
          <w:ilvl w:val="1"/>
          <w:numId w:val="5"/>
        </w:numPr>
      </w:pPr>
      <w:r w:rsidRPr="00364446">
        <w:rPr>
          <w:b/>
          <w:bCs/>
        </w:rPr>
        <w:t>950</w:t>
      </w:r>
      <w:r w:rsidRPr="00364446">
        <w:t xml:space="preserve"> healthy people (</w:t>
      </w:r>
      <w:r w:rsidRPr="00364446">
        <w:rPr>
          <w:b/>
          <w:bCs/>
        </w:rPr>
        <w:t>false positives</w:t>
      </w:r>
      <w:r w:rsidRPr="00364446">
        <w:t>).</w:t>
      </w:r>
    </w:p>
    <w:p w14:paraId="5EB29D05" w14:textId="77777777" w:rsidR="00364446" w:rsidRPr="00364446" w:rsidRDefault="00364446" w:rsidP="00364446">
      <w:pPr>
        <w:numPr>
          <w:ilvl w:val="0"/>
          <w:numId w:val="5"/>
        </w:numPr>
      </w:pPr>
      <w:r w:rsidRPr="00364446">
        <w:t xml:space="preserve">So, the total number of people who get a </w:t>
      </w:r>
      <w:r w:rsidRPr="00364446">
        <w:rPr>
          <w:b/>
          <w:bCs/>
        </w:rPr>
        <w:t>positive test result</w:t>
      </w:r>
      <w:r w:rsidRPr="00364446">
        <w:t xml:space="preserve"> is:</w:t>
      </w:r>
    </w:p>
    <w:p w14:paraId="053EA475" w14:textId="77777777" w:rsidR="00364446" w:rsidRPr="00364446" w:rsidRDefault="00364446" w:rsidP="00364446">
      <w:r w:rsidRPr="00364446">
        <w:t xml:space="preserve">450+950=1,400450 + 950 = 1,400 </w:t>
      </w:r>
    </w:p>
    <w:p w14:paraId="4F37D599" w14:textId="77777777" w:rsidR="00364446" w:rsidRPr="00364446" w:rsidRDefault="00364446" w:rsidP="00364446">
      <w:r w:rsidRPr="00364446">
        <w:pict w14:anchorId="54D0DC06">
          <v:rect id="_x0000_i1064" style="width:0;height:1.5pt" o:hralign="center" o:hrstd="t" o:hr="t" fillcolor="#a0a0a0" stroked="f"/>
        </w:pict>
      </w:r>
    </w:p>
    <w:p w14:paraId="2C0A3828" w14:textId="77777777" w:rsidR="00364446" w:rsidRPr="00364446" w:rsidRDefault="00364446" w:rsidP="00364446">
      <w:pPr>
        <w:rPr>
          <w:b/>
          <w:bCs/>
        </w:rPr>
      </w:pPr>
      <w:r w:rsidRPr="00364446">
        <w:rPr>
          <w:b/>
          <w:bCs/>
        </w:rPr>
        <w:t>Step 4: Calculate Probability of Being Sick Given a Positive Test</w:t>
      </w:r>
    </w:p>
    <w:p w14:paraId="1F192DC0" w14:textId="77777777" w:rsidR="00364446" w:rsidRPr="00364446" w:rsidRDefault="00364446" w:rsidP="00364446">
      <w:r w:rsidRPr="00364446">
        <w:t xml:space="preserve">Now, Charlotte </w:t>
      </w:r>
      <w:r w:rsidRPr="00364446">
        <w:rPr>
          <w:b/>
          <w:bCs/>
        </w:rPr>
        <w:t>received a positive test result</w:t>
      </w:r>
      <w:r w:rsidRPr="00364446">
        <w:t xml:space="preserve">. This means she is one of the </w:t>
      </w:r>
      <w:r w:rsidRPr="00364446">
        <w:rPr>
          <w:b/>
          <w:bCs/>
        </w:rPr>
        <w:t>1,400 people</w:t>
      </w:r>
      <w:r w:rsidRPr="00364446">
        <w:t xml:space="preserve"> who tested positive.</w:t>
      </w:r>
    </w:p>
    <w:p w14:paraId="23FCE2B6" w14:textId="77777777" w:rsidR="00364446" w:rsidRPr="00364446" w:rsidRDefault="00364446" w:rsidP="00364446">
      <w:r w:rsidRPr="00364446">
        <w:t>To find the probability that Charlotte is actually sick, we use:</w:t>
      </w:r>
    </w:p>
    <w:p w14:paraId="3792304B" w14:textId="77777777" w:rsidR="00364446" w:rsidRPr="00364446" w:rsidRDefault="00364446" w:rsidP="00364446">
      <w:r w:rsidRPr="00364446">
        <w:t>P(Sick | Positive)=True </w:t>
      </w:r>
      <w:proofErr w:type="spellStart"/>
      <w:r w:rsidRPr="00364446">
        <w:t>PositivesTotal</w:t>
      </w:r>
      <w:proofErr w:type="spellEnd"/>
      <w:r w:rsidRPr="00364446">
        <w:t> </w:t>
      </w:r>
      <w:proofErr w:type="spellStart"/>
      <w:r w:rsidRPr="00364446">
        <w:t>PositivesP</w:t>
      </w:r>
      <w:proofErr w:type="spellEnd"/>
      <w:r w:rsidRPr="00364446">
        <w:t xml:space="preserve">(\text{Sick | Positive}) = \frac{\text{True Positives}}{\text{Total Positives}} P(Sick | Positive)=4501,400P(\text{Sick | Positive}) = \frac{450}{1,400} P(Sick | Positive)=0.3214 or 32.1%P(\text{Sick | Positive}) = 0.3214 \text{ or } 32.1\% </w:t>
      </w:r>
    </w:p>
    <w:p w14:paraId="7E536E5B" w14:textId="77777777" w:rsidR="00364446" w:rsidRPr="00364446" w:rsidRDefault="00364446" w:rsidP="00364446">
      <w:r w:rsidRPr="00364446">
        <w:t xml:space="preserve">This means that even though Charlotte tested positive, there is only a </w:t>
      </w:r>
      <w:r w:rsidRPr="00364446">
        <w:rPr>
          <w:b/>
          <w:bCs/>
        </w:rPr>
        <w:t>32.1% chance that she is actually sick</w:t>
      </w:r>
      <w:r w:rsidRPr="00364446">
        <w:t xml:space="preserve">. The remaining </w:t>
      </w:r>
      <w:r w:rsidRPr="00364446">
        <w:rPr>
          <w:b/>
          <w:bCs/>
        </w:rPr>
        <w:t>67.9% chance</w:t>
      </w:r>
      <w:r w:rsidRPr="00364446">
        <w:t xml:space="preserve"> suggests that she is </w:t>
      </w:r>
      <w:r w:rsidRPr="00364446">
        <w:rPr>
          <w:b/>
          <w:bCs/>
        </w:rPr>
        <w:t>healthy despite the test result</w:t>
      </w:r>
      <w:r w:rsidRPr="00364446">
        <w:t>.</w:t>
      </w:r>
    </w:p>
    <w:p w14:paraId="61BD9357" w14:textId="77777777" w:rsidR="00364446" w:rsidRPr="00364446" w:rsidRDefault="00364446" w:rsidP="00364446">
      <w:r w:rsidRPr="00364446">
        <w:pict w14:anchorId="6B95AF03">
          <v:rect id="_x0000_i1065" style="width:0;height:1.5pt" o:hralign="center" o:hrstd="t" o:hr="t" fillcolor="#a0a0a0" stroked="f"/>
        </w:pict>
      </w:r>
    </w:p>
    <w:p w14:paraId="40CA5B3B" w14:textId="77777777" w:rsidR="00364446" w:rsidRPr="00364446" w:rsidRDefault="00364446" w:rsidP="00364446">
      <w:pPr>
        <w:rPr>
          <w:b/>
          <w:bCs/>
        </w:rPr>
      </w:pPr>
      <w:r w:rsidRPr="00364446">
        <w:rPr>
          <w:b/>
          <w:bCs/>
        </w:rPr>
        <w:t>Step 5: Interpretation in Simple Terms</w:t>
      </w:r>
    </w:p>
    <w:p w14:paraId="2E1AAC1E" w14:textId="77777777" w:rsidR="00364446" w:rsidRPr="00364446" w:rsidRDefault="00364446" w:rsidP="00364446">
      <w:r w:rsidRPr="00364446">
        <w:t xml:space="preserve">The test is </w:t>
      </w:r>
      <w:r w:rsidRPr="00364446">
        <w:rPr>
          <w:b/>
          <w:bCs/>
        </w:rPr>
        <w:t>not perfect</w:t>
      </w:r>
      <w:r w:rsidRPr="00364446">
        <w:t xml:space="preserve">. While it does a </w:t>
      </w:r>
      <w:r w:rsidRPr="00364446">
        <w:rPr>
          <w:b/>
          <w:bCs/>
        </w:rPr>
        <w:t>good job detecting sickness</w:t>
      </w:r>
      <w:r w:rsidRPr="00364446">
        <w:t xml:space="preserve">, it also </w:t>
      </w:r>
      <w:r w:rsidRPr="00364446">
        <w:rPr>
          <w:b/>
          <w:bCs/>
        </w:rPr>
        <w:t>incorrectly flags some healthy people as sick</w:t>
      </w:r>
      <w:r w:rsidRPr="00364446">
        <w:t>.</w:t>
      </w:r>
    </w:p>
    <w:p w14:paraId="5049D1E4" w14:textId="77777777" w:rsidR="00364446" w:rsidRPr="00364446" w:rsidRDefault="00364446" w:rsidP="00364446">
      <w:r w:rsidRPr="00364446">
        <w:t xml:space="preserve">Charlotte's test result is </w:t>
      </w:r>
      <w:r w:rsidRPr="00364446">
        <w:rPr>
          <w:b/>
          <w:bCs/>
        </w:rPr>
        <w:t>positive</w:t>
      </w:r>
      <w:r w:rsidRPr="00364446">
        <w:t xml:space="preserve">, but since </w:t>
      </w:r>
      <w:r w:rsidRPr="00364446">
        <w:rPr>
          <w:b/>
          <w:bCs/>
        </w:rPr>
        <w:t>more healthy people take the test than sick people</w:t>
      </w:r>
      <w:r w:rsidRPr="00364446">
        <w:t xml:space="preserve">, the false positives (950) outnumber the true positives (450). This </w:t>
      </w:r>
      <w:r w:rsidRPr="00364446">
        <w:rPr>
          <w:b/>
          <w:bCs/>
        </w:rPr>
        <w:t>lowers the chance</w:t>
      </w:r>
      <w:r w:rsidRPr="00364446">
        <w:t xml:space="preserve"> that a person who tested positive is actually sick.</w:t>
      </w:r>
    </w:p>
    <w:p w14:paraId="3B05ED3F" w14:textId="77777777" w:rsidR="00364446" w:rsidRPr="00364446" w:rsidRDefault="00364446" w:rsidP="00364446">
      <w:pPr>
        <w:rPr>
          <w:b/>
          <w:bCs/>
        </w:rPr>
      </w:pPr>
      <w:r w:rsidRPr="00364446">
        <w:rPr>
          <w:b/>
          <w:bCs/>
        </w:rPr>
        <w:t>Example to Clarify</w:t>
      </w:r>
    </w:p>
    <w:p w14:paraId="6D6B666C" w14:textId="77777777" w:rsidR="00364446" w:rsidRPr="00364446" w:rsidRDefault="00364446" w:rsidP="00364446">
      <w:r w:rsidRPr="00364446">
        <w:lastRenderedPageBreak/>
        <w:t>Imagine a school of 100 students where:</w:t>
      </w:r>
    </w:p>
    <w:p w14:paraId="4C452396" w14:textId="77777777" w:rsidR="00364446" w:rsidRPr="00364446" w:rsidRDefault="00364446" w:rsidP="00364446">
      <w:pPr>
        <w:numPr>
          <w:ilvl w:val="0"/>
          <w:numId w:val="6"/>
        </w:numPr>
      </w:pPr>
      <w:r w:rsidRPr="00364446">
        <w:rPr>
          <w:b/>
          <w:bCs/>
        </w:rPr>
        <w:t>5 students actually cheated on a test</w:t>
      </w:r>
      <w:r w:rsidRPr="00364446">
        <w:t xml:space="preserve"> (cheaters).</w:t>
      </w:r>
    </w:p>
    <w:p w14:paraId="13731021" w14:textId="77777777" w:rsidR="00364446" w:rsidRPr="00364446" w:rsidRDefault="00364446" w:rsidP="00364446">
      <w:pPr>
        <w:numPr>
          <w:ilvl w:val="0"/>
          <w:numId w:val="6"/>
        </w:numPr>
      </w:pPr>
      <w:r w:rsidRPr="00364446">
        <w:rPr>
          <w:b/>
          <w:bCs/>
        </w:rPr>
        <w:t>95 students are honest</w:t>
      </w:r>
      <w:r w:rsidRPr="00364446">
        <w:t>.</w:t>
      </w:r>
    </w:p>
    <w:p w14:paraId="403E8546" w14:textId="77777777" w:rsidR="00364446" w:rsidRPr="00364446" w:rsidRDefault="00364446" w:rsidP="00364446">
      <w:r w:rsidRPr="00364446">
        <w:t>A detector is 90% accurate:</w:t>
      </w:r>
    </w:p>
    <w:p w14:paraId="398BAC9E" w14:textId="77777777" w:rsidR="00364446" w:rsidRPr="00364446" w:rsidRDefault="00364446" w:rsidP="00364446">
      <w:pPr>
        <w:numPr>
          <w:ilvl w:val="0"/>
          <w:numId w:val="7"/>
        </w:numPr>
      </w:pPr>
      <w:r w:rsidRPr="00364446">
        <w:rPr>
          <w:b/>
          <w:bCs/>
        </w:rPr>
        <w:t>90% of cheaters get caught</w:t>
      </w:r>
      <w:r w:rsidRPr="00364446">
        <w:t xml:space="preserve"> (4.5 out of 5).</w:t>
      </w:r>
    </w:p>
    <w:p w14:paraId="3E69E93D" w14:textId="77777777" w:rsidR="00364446" w:rsidRPr="00364446" w:rsidRDefault="00364446" w:rsidP="00364446">
      <w:pPr>
        <w:numPr>
          <w:ilvl w:val="0"/>
          <w:numId w:val="7"/>
        </w:numPr>
      </w:pPr>
      <w:r w:rsidRPr="00364446">
        <w:rPr>
          <w:b/>
          <w:bCs/>
        </w:rPr>
        <w:t>90% of honest students pass the detector</w:t>
      </w:r>
      <w:r w:rsidRPr="00364446">
        <w:t xml:space="preserve">, but </w:t>
      </w:r>
      <w:r w:rsidRPr="00364446">
        <w:rPr>
          <w:b/>
          <w:bCs/>
        </w:rPr>
        <w:t>10% are falsely accused</w:t>
      </w:r>
      <w:r w:rsidRPr="00364446">
        <w:t>.</w:t>
      </w:r>
    </w:p>
    <w:p w14:paraId="002599B6" w14:textId="77777777" w:rsidR="00364446" w:rsidRPr="00364446" w:rsidRDefault="00364446" w:rsidP="00364446">
      <w:r w:rsidRPr="00364446">
        <w:t>So:</w:t>
      </w:r>
    </w:p>
    <w:p w14:paraId="3D8698B5" w14:textId="77777777" w:rsidR="00364446" w:rsidRPr="00364446" w:rsidRDefault="00364446" w:rsidP="00364446">
      <w:pPr>
        <w:numPr>
          <w:ilvl w:val="0"/>
          <w:numId w:val="8"/>
        </w:numPr>
      </w:pPr>
      <w:r w:rsidRPr="00364446">
        <w:rPr>
          <w:b/>
          <w:bCs/>
        </w:rPr>
        <w:t>4-5 real cheaters get caught</w:t>
      </w:r>
      <w:r w:rsidRPr="00364446">
        <w:t>.</w:t>
      </w:r>
    </w:p>
    <w:p w14:paraId="6F9D3D6E" w14:textId="77777777" w:rsidR="00364446" w:rsidRPr="00364446" w:rsidRDefault="00364446" w:rsidP="00364446">
      <w:pPr>
        <w:numPr>
          <w:ilvl w:val="0"/>
          <w:numId w:val="8"/>
        </w:numPr>
      </w:pPr>
      <w:r w:rsidRPr="00364446">
        <w:rPr>
          <w:b/>
          <w:bCs/>
        </w:rPr>
        <w:t>9-10 innocent students get accused</w:t>
      </w:r>
      <w:r w:rsidRPr="00364446">
        <w:t>.</w:t>
      </w:r>
    </w:p>
    <w:p w14:paraId="7E4A9FD7" w14:textId="77777777" w:rsidR="00364446" w:rsidRPr="00364446" w:rsidRDefault="00364446" w:rsidP="00364446">
      <w:r w:rsidRPr="00364446">
        <w:t xml:space="preserve">If you’re one of the </w:t>
      </w:r>
      <w:r w:rsidRPr="00364446">
        <w:rPr>
          <w:b/>
          <w:bCs/>
        </w:rPr>
        <w:t>14 students accused</w:t>
      </w:r>
      <w:r w:rsidRPr="00364446">
        <w:t xml:space="preserve">, your actual chance of being guilty is only </w:t>
      </w:r>
      <w:r w:rsidRPr="00364446">
        <w:rPr>
          <w:b/>
          <w:bCs/>
        </w:rPr>
        <w:t>4.5 / 14 ≈ 32%</w:t>
      </w:r>
      <w:r w:rsidRPr="00364446">
        <w:t>.</w:t>
      </w:r>
    </w:p>
    <w:p w14:paraId="0FE2F71D" w14:textId="77777777" w:rsidR="00364446" w:rsidRPr="00364446" w:rsidRDefault="00364446" w:rsidP="00364446">
      <w:r w:rsidRPr="00364446">
        <w:pict w14:anchorId="68680850">
          <v:rect id="_x0000_i1066" style="width:0;height:1.5pt" o:hralign="center" o:hrstd="t" o:hr="t" fillcolor="#a0a0a0" stroked="f"/>
        </w:pict>
      </w:r>
    </w:p>
    <w:p w14:paraId="112EDEB1" w14:textId="77777777" w:rsidR="00364446" w:rsidRPr="00364446" w:rsidRDefault="00364446" w:rsidP="00364446">
      <w:pPr>
        <w:rPr>
          <w:b/>
          <w:bCs/>
        </w:rPr>
      </w:pPr>
      <w:r w:rsidRPr="00364446">
        <w:rPr>
          <w:b/>
          <w:bCs/>
        </w:rPr>
        <w:t>Final Thoughts</w:t>
      </w:r>
    </w:p>
    <w:p w14:paraId="4E21E6E5" w14:textId="77777777" w:rsidR="00364446" w:rsidRPr="00364446" w:rsidRDefault="00364446" w:rsidP="00364446">
      <w:r w:rsidRPr="00364446">
        <w:t xml:space="preserve">Even though Charlotte got a positive test result, </w:t>
      </w:r>
      <w:r w:rsidRPr="00364446">
        <w:rPr>
          <w:b/>
          <w:bCs/>
        </w:rPr>
        <w:t>most people with positive tests are actually healthy</w:t>
      </w:r>
      <w:r w:rsidRPr="00364446">
        <w:t xml:space="preserve"> due to the number of false positives. This is why Charlotte's </w:t>
      </w:r>
      <w:r w:rsidRPr="00364446">
        <w:rPr>
          <w:b/>
          <w:bCs/>
        </w:rPr>
        <w:t>true probability of being sick is only 32%</w:t>
      </w:r>
      <w:r w:rsidRPr="00364446">
        <w:t>, despite what the test says.</w:t>
      </w:r>
    </w:p>
    <w:p w14:paraId="05A3BAAF" w14:textId="77777777" w:rsidR="00364446" w:rsidRPr="00364446" w:rsidRDefault="00364446" w:rsidP="00364446">
      <w:r w:rsidRPr="00364446">
        <w:t>Would you like me to go over it again in another way?</w:t>
      </w:r>
    </w:p>
    <w:p w14:paraId="0957185A" w14:textId="77777777" w:rsidR="00C04281" w:rsidRDefault="00C04281">
      <w:pPr>
        <w:pBdr>
          <w:bottom w:val="single" w:sz="6" w:space="1" w:color="auto"/>
        </w:pBdr>
      </w:pPr>
    </w:p>
    <w:p w14:paraId="198B32AB" w14:textId="2EBBBA7D" w:rsidR="00C04281" w:rsidRDefault="00C04281">
      <w:r w:rsidRPr="00C04281">
        <w:t>Your response included this line: \frac{\text{true positives}}{\text{total positives}} = \frac{450}{1400} \</w:t>
      </w:r>
      <w:proofErr w:type="spellStart"/>
      <w:r w:rsidRPr="00C04281">
        <w:t>approx</w:t>
      </w:r>
      <w:proofErr w:type="spellEnd"/>
      <w:r w:rsidRPr="00C04281">
        <w:t xml:space="preserve"> 0.3214 \text{ (or 32%)} Explain.</w:t>
      </w:r>
    </w:p>
    <w:p w14:paraId="6170CADB" w14:textId="77777777" w:rsidR="00C04281" w:rsidRPr="00C04281" w:rsidRDefault="00C04281" w:rsidP="00C04281">
      <w:r w:rsidRPr="00C04281">
        <w:t xml:space="preserve">Great question! Let’s carefully break down that formula and why it gives us the </w:t>
      </w:r>
      <w:r w:rsidRPr="00C04281">
        <w:rPr>
          <w:b/>
          <w:bCs/>
        </w:rPr>
        <w:t>actual probability that Charlotte is sick given a positive test result</w:t>
      </w:r>
      <w:r w:rsidRPr="00C04281">
        <w:t>.</w:t>
      </w:r>
    </w:p>
    <w:p w14:paraId="3F23180A" w14:textId="77777777" w:rsidR="00C04281" w:rsidRPr="00C04281" w:rsidRDefault="00C04281" w:rsidP="00C04281">
      <w:r w:rsidRPr="00C04281">
        <w:pict w14:anchorId="2E5A0A03">
          <v:rect id="_x0000_i1097" style="width:0;height:1.5pt" o:hralign="center" o:hrstd="t" o:hr="t" fillcolor="#a0a0a0" stroked="f"/>
        </w:pict>
      </w:r>
    </w:p>
    <w:p w14:paraId="405E015D" w14:textId="77777777" w:rsidR="00C04281" w:rsidRPr="00C04281" w:rsidRDefault="00C04281" w:rsidP="00C04281">
      <w:pPr>
        <w:rPr>
          <w:b/>
          <w:bCs/>
        </w:rPr>
      </w:pPr>
      <w:r w:rsidRPr="00C04281">
        <w:rPr>
          <w:b/>
          <w:bCs/>
        </w:rPr>
        <w:t>Step 1: What Are We Trying to Find?</w:t>
      </w:r>
    </w:p>
    <w:p w14:paraId="71671C6E" w14:textId="77777777" w:rsidR="00C04281" w:rsidRPr="00C04281" w:rsidRDefault="00C04281" w:rsidP="00C04281">
      <w:r w:rsidRPr="00C04281">
        <w:t xml:space="preserve">Charlotte </w:t>
      </w:r>
      <w:r w:rsidRPr="00C04281">
        <w:rPr>
          <w:b/>
          <w:bCs/>
        </w:rPr>
        <w:t>tested positive</w:t>
      </w:r>
      <w:r w:rsidRPr="00C04281">
        <w:t>, so we want to answer:</w:t>
      </w:r>
    </w:p>
    <w:p w14:paraId="1BBAAB63" w14:textId="77777777" w:rsidR="00C04281" w:rsidRPr="00C04281" w:rsidRDefault="00C04281" w:rsidP="00C04281">
      <w:r w:rsidRPr="00C04281">
        <w:rPr>
          <w:rFonts w:ascii="Segoe UI Emoji" w:hAnsi="Segoe UI Emoji" w:cs="Segoe UI Emoji"/>
        </w:rPr>
        <w:t>👉</w:t>
      </w:r>
      <w:r w:rsidRPr="00C04281">
        <w:t xml:space="preserve"> </w:t>
      </w:r>
      <w:r w:rsidRPr="00C04281">
        <w:rPr>
          <w:b/>
          <w:bCs/>
        </w:rPr>
        <w:t>"Given that she tested positive, what is the probability that she is actually sick?"</w:t>
      </w:r>
    </w:p>
    <w:p w14:paraId="634DBF84" w14:textId="77777777" w:rsidR="00C04281" w:rsidRPr="00C04281" w:rsidRDefault="00C04281" w:rsidP="00C04281">
      <w:r w:rsidRPr="00C04281">
        <w:t>In probability terms, we are looking for:</w:t>
      </w:r>
    </w:p>
    <w:p w14:paraId="38B920E4" w14:textId="77777777" w:rsidR="00C04281" w:rsidRPr="00C04281" w:rsidRDefault="00C04281" w:rsidP="00C04281">
      <w:r w:rsidRPr="00C04281">
        <w:t>P(</w:t>
      </w:r>
      <w:proofErr w:type="spellStart"/>
      <w:r w:rsidRPr="00C04281">
        <w:t>Sick</w:t>
      </w:r>
      <w:r w:rsidRPr="00C04281">
        <w:rPr>
          <w:rFonts w:ascii="Cambria Math" w:hAnsi="Cambria Math" w:cs="Cambria Math"/>
        </w:rPr>
        <w:t>∣</w:t>
      </w:r>
      <w:r w:rsidRPr="00C04281">
        <w:t>Positive</w:t>
      </w:r>
      <w:proofErr w:type="spellEnd"/>
      <w:r w:rsidRPr="00C04281">
        <w:t>)P(\text{Sick} | \text{Positive})P(</w:t>
      </w:r>
      <w:proofErr w:type="spellStart"/>
      <w:r w:rsidRPr="00C04281">
        <w:t>Sick</w:t>
      </w:r>
      <w:r w:rsidRPr="00C04281">
        <w:rPr>
          <w:rFonts w:ascii="Cambria Math" w:hAnsi="Cambria Math" w:cs="Cambria Math"/>
        </w:rPr>
        <w:t>∣</w:t>
      </w:r>
      <w:r w:rsidRPr="00C04281">
        <w:t>Positive</w:t>
      </w:r>
      <w:proofErr w:type="spellEnd"/>
      <w:r w:rsidRPr="00C04281">
        <w:t xml:space="preserve">) </w:t>
      </w:r>
    </w:p>
    <w:p w14:paraId="312FA0EC" w14:textId="77777777" w:rsidR="00C04281" w:rsidRPr="00C04281" w:rsidRDefault="00C04281" w:rsidP="00C04281">
      <w:r w:rsidRPr="00C04281">
        <w:t xml:space="preserve">which means </w:t>
      </w:r>
      <w:r w:rsidRPr="00C04281">
        <w:rPr>
          <w:b/>
          <w:bCs/>
        </w:rPr>
        <w:t>"the probability of being sick given a positive test result."</w:t>
      </w:r>
    </w:p>
    <w:p w14:paraId="0B3D4C43" w14:textId="77777777" w:rsidR="00C04281" w:rsidRPr="00C04281" w:rsidRDefault="00C04281" w:rsidP="00C04281">
      <w:r w:rsidRPr="00C04281">
        <w:pict w14:anchorId="4F3EDEE5">
          <v:rect id="_x0000_i1098" style="width:0;height:1.5pt" o:hralign="center" o:hrstd="t" o:hr="t" fillcolor="#a0a0a0" stroked="f"/>
        </w:pict>
      </w:r>
    </w:p>
    <w:p w14:paraId="49A3679A" w14:textId="77777777" w:rsidR="00C04281" w:rsidRPr="00C04281" w:rsidRDefault="00C04281" w:rsidP="00C04281">
      <w:pPr>
        <w:rPr>
          <w:b/>
          <w:bCs/>
        </w:rPr>
      </w:pPr>
      <w:r w:rsidRPr="00C04281">
        <w:rPr>
          <w:b/>
          <w:bCs/>
        </w:rPr>
        <w:t>Step 2: How Do We Calculate It?</w:t>
      </w:r>
    </w:p>
    <w:p w14:paraId="1CCA60CE" w14:textId="77777777" w:rsidR="00C04281" w:rsidRPr="00C04281" w:rsidRDefault="00C04281" w:rsidP="00C04281">
      <w:r w:rsidRPr="00C04281">
        <w:t xml:space="preserve">To compute this, we use the </w:t>
      </w:r>
      <w:r w:rsidRPr="00C04281">
        <w:rPr>
          <w:b/>
          <w:bCs/>
        </w:rPr>
        <w:t>conditional probability formula</w:t>
      </w:r>
      <w:r w:rsidRPr="00C04281">
        <w:t>:</w:t>
      </w:r>
    </w:p>
    <w:p w14:paraId="1AF07ADB" w14:textId="77777777" w:rsidR="00C04281" w:rsidRPr="00C04281" w:rsidRDefault="00C04281" w:rsidP="00C04281">
      <w:r w:rsidRPr="00C04281">
        <w:t>P(</w:t>
      </w:r>
      <w:proofErr w:type="spellStart"/>
      <w:r w:rsidRPr="00C04281">
        <w:t>Sick</w:t>
      </w:r>
      <w:r w:rsidRPr="00C04281">
        <w:rPr>
          <w:rFonts w:ascii="Cambria Math" w:hAnsi="Cambria Math" w:cs="Cambria Math"/>
        </w:rPr>
        <w:t>∣</w:t>
      </w:r>
      <w:r w:rsidRPr="00C04281">
        <w:t>Positive</w:t>
      </w:r>
      <w:proofErr w:type="spellEnd"/>
      <w:r w:rsidRPr="00C04281">
        <w:t>)=True</w:t>
      </w:r>
      <w:r w:rsidRPr="00C04281">
        <w:rPr>
          <w:rFonts w:ascii="Calibri" w:hAnsi="Calibri" w:cs="Calibri"/>
        </w:rPr>
        <w:t> </w:t>
      </w:r>
      <w:proofErr w:type="spellStart"/>
      <w:r w:rsidRPr="00C04281">
        <w:t>PositivesTotal</w:t>
      </w:r>
      <w:proofErr w:type="spellEnd"/>
      <w:r w:rsidRPr="00C04281">
        <w:rPr>
          <w:rFonts w:ascii="Calibri" w:hAnsi="Calibri" w:cs="Calibri"/>
        </w:rPr>
        <w:t> </w:t>
      </w:r>
      <w:proofErr w:type="spellStart"/>
      <w:r w:rsidRPr="00C04281">
        <w:t>PositivesP</w:t>
      </w:r>
      <w:proofErr w:type="spellEnd"/>
      <w:r w:rsidRPr="00C04281">
        <w:t>(\text{Sick} | \text{Positive}) = \frac{\text{True Positives}}{\text{Total Positives}}P(</w:t>
      </w:r>
      <w:proofErr w:type="spellStart"/>
      <w:r w:rsidRPr="00C04281">
        <w:t>Sick</w:t>
      </w:r>
      <w:r w:rsidRPr="00C04281">
        <w:rPr>
          <w:rFonts w:ascii="Cambria Math" w:hAnsi="Cambria Math" w:cs="Cambria Math"/>
        </w:rPr>
        <w:t>∣</w:t>
      </w:r>
      <w:r w:rsidRPr="00C04281">
        <w:t>Positive</w:t>
      </w:r>
      <w:proofErr w:type="spellEnd"/>
      <w:r w:rsidRPr="00C04281">
        <w:t>)=Total </w:t>
      </w:r>
      <w:proofErr w:type="spellStart"/>
      <w:r w:rsidRPr="00C04281">
        <w:t>PositivesTrue</w:t>
      </w:r>
      <w:proofErr w:type="spellEnd"/>
      <w:r w:rsidRPr="00C04281">
        <w:t xml:space="preserve"> Positives​ </w:t>
      </w:r>
    </w:p>
    <w:p w14:paraId="16A5E9FE" w14:textId="77777777" w:rsidR="00C04281" w:rsidRPr="00C04281" w:rsidRDefault="00C04281" w:rsidP="00C04281">
      <w:r w:rsidRPr="00C04281">
        <w:lastRenderedPageBreak/>
        <w:t>This formula simply says:</w:t>
      </w:r>
    </w:p>
    <w:p w14:paraId="760E8538" w14:textId="77777777" w:rsidR="00C04281" w:rsidRPr="00C04281" w:rsidRDefault="00C04281" w:rsidP="00C04281">
      <w:r w:rsidRPr="00C04281">
        <w:rPr>
          <w:b/>
          <w:bCs/>
        </w:rPr>
        <w:t>Out of all the people who tested positive, how many are actually sick?</w:t>
      </w:r>
    </w:p>
    <w:p w14:paraId="2619AE48" w14:textId="77777777" w:rsidR="00C04281" w:rsidRPr="00C04281" w:rsidRDefault="00C04281" w:rsidP="00C04281">
      <w:r w:rsidRPr="00C04281">
        <w:t>We already know:</w:t>
      </w:r>
    </w:p>
    <w:p w14:paraId="423FBA3A" w14:textId="77777777" w:rsidR="00C04281" w:rsidRPr="00C04281" w:rsidRDefault="00C04281" w:rsidP="00C04281">
      <w:pPr>
        <w:numPr>
          <w:ilvl w:val="0"/>
          <w:numId w:val="9"/>
        </w:numPr>
      </w:pPr>
      <w:r w:rsidRPr="00C04281">
        <w:rPr>
          <w:b/>
          <w:bCs/>
        </w:rPr>
        <w:t>True Positives (sick people who correctly tested positive)</w:t>
      </w:r>
      <w:r w:rsidRPr="00C04281">
        <w:t xml:space="preserve"> = </w:t>
      </w:r>
      <w:r w:rsidRPr="00C04281">
        <w:rPr>
          <w:b/>
          <w:bCs/>
        </w:rPr>
        <w:t>450</w:t>
      </w:r>
    </w:p>
    <w:p w14:paraId="21D81425" w14:textId="77777777" w:rsidR="00C04281" w:rsidRPr="00C04281" w:rsidRDefault="00C04281" w:rsidP="00C04281">
      <w:pPr>
        <w:numPr>
          <w:ilvl w:val="0"/>
          <w:numId w:val="9"/>
        </w:numPr>
      </w:pPr>
      <w:r w:rsidRPr="00C04281">
        <w:rPr>
          <w:b/>
          <w:bCs/>
        </w:rPr>
        <w:t>False Positives (healthy people who incorrectly tested positive)</w:t>
      </w:r>
      <w:r w:rsidRPr="00C04281">
        <w:t xml:space="preserve"> = </w:t>
      </w:r>
      <w:r w:rsidRPr="00C04281">
        <w:rPr>
          <w:b/>
          <w:bCs/>
        </w:rPr>
        <w:t>950</w:t>
      </w:r>
    </w:p>
    <w:p w14:paraId="79899772" w14:textId="77777777" w:rsidR="00C04281" w:rsidRPr="00C04281" w:rsidRDefault="00C04281" w:rsidP="00C04281">
      <w:pPr>
        <w:numPr>
          <w:ilvl w:val="0"/>
          <w:numId w:val="9"/>
        </w:numPr>
      </w:pPr>
      <w:r w:rsidRPr="00C04281">
        <w:rPr>
          <w:b/>
          <w:bCs/>
        </w:rPr>
        <w:t>Total Positive Results (True Positives + False Positives)</w:t>
      </w:r>
      <w:r w:rsidRPr="00C04281">
        <w:t xml:space="preserve"> = </w:t>
      </w:r>
      <w:r w:rsidRPr="00C04281">
        <w:rPr>
          <w:b/>
          <w:bCs/>
        </w:rPr>
        <w:t>450 + 950 = 1,400</w:t>
      </w:r>
    </w:p>
    <w:p w14:paraId="2E83DF9C" w14:textId="77777777" w:rsidR="00C04281" w:rsidRPr="00C04281" w:rsidRDefault="00C04281" w:rsidP="00C04281">
      <w:proofErr w:type="gramStart"/>
      <w:r w:rsidRPr="00C04281">
        <w:t>So</w:t>
      </w:r>
      <w:proofErr w:type="gramEnd"/>
      <w:r w:rsidRPr="00C04281">
        <w:t xml:space="preserve"> we plug these numbers into the formula:</w:t>
      </w:r>
    </w:p>
    <w:p w14:paraId="14262C6E" w14:textId="77777777" w:rsidR="00C04281" w:rsidRPr="00C04281" w:rsidRDefault="00C04281" w:rsidP="00C04281">
      <w:r w:rsidRPr="00C04281">
        <w:t>P(</w:t>
      </w:r>
      <w:proofErr w:type="spellStart"/>
      <w:r w:rsidRPr="00C04281">
        <w:t>Sick</w:t>
      </w:r>
      <w:r w:rsidRPr="00C04281">
        <w:rPr>
          <w:rFonts w:ascii="Cambria Math" w:hAnsi="Cambria Math" w:cs="Cambria Math"/>
        </w:rPr>
        <w:t>∣</w:t>
      </w:r>
      <w:r w:rsidRPr="00C04281">
        <w:t>Positive</w:t>
      </w:r>
      <w:proofErr w:type="spellEnd"/>
      <w:r w:rsidRPr="00C04281">
        <w:t>)=4501400P(\text{Sick} | \text{Positive}) = \frac{450}{1400}P(</w:t>
      </w:r>
      <w:proofErr w:type="spellStart"/>
      <w:r w:rsidRPr="00C04281">
        <w:t>Sick</w:t>
      </w:r>
      <w:r w:rsidRPr="00C04281">
        <w:rPr>
          <w:rFonts w:ascii="Cambria Math" w:hAnsi="Cambria Math" w:cs="Cambria Math"/>
        </w:rPr>
        <w:t>∣</w:t>
      </w:r>
      <w:r w:rsidRPr="00C04281">
        <w:t>Positive</w:t>
      </w:r>
      <w:proofErr w:type="spellEnd"/>
      <w:r w:rsidRPr="00C04281">
        <w:t xml:space="preserve">)=1400450​ </w:t>
      </w:r>
    </w:p>
    <w:p w14:paraId="178339C0" w14:textId="77777777" w:rsidR="00C04281" w:rsidRPr="00C04281" w:rsidRDefault="00C04281" w:rsidP="00C04281">
      <w:r w:rsidRPr="00C04281">
        <w:t>Now, let’s compute the fraction:</w:t>
      </w:r>
    </w:p>
    <w:p w14:paraId="204B40A9" w14:textId="77777777" w:rsidR="00C04281" w:rsidRPr="00C04281" w:rsidRDefault="00C04281" w:rsidP="00C04281">
      <w:r w:rsidRPr="00C04281">
        <w:t xml:space="preserve">4501400=0.3214\frac{450}{1400} = 0.32141400450​=0.3214 </w:t>
      </w:r>
    </w:p>
    <w:p w14:paraId="01FC58EF" w14:textId="77777777" w:rsidR="00C04281" w:rsidRPr="00C04281" w:rsidRDefault="00C04281" w:rsidP="00C04281">
      <w:r w:rsidRPr="00C04281">
        <w:t xml:space="preserve">or </w:t>
      </w:r>
      <w:r w:rsidRPr="00C04281">
        <w:rPr>
          <w:b/>
          <w:bCs/>
        </w:rPr>
        <w:t>32.14%</w:t>
      </w:r>
      <w:r w:rsidRPr="00C04281">
        <w:t xml:space="preserve"> (approximately </w:t>
      </w:r>
      <w:r w:rsidRPr="00C04281">
        <w:rPr>
          <w:b/>
          <w:bCs/>
        </w:rPr>
        <w:t>32%</w:t>
      </w:r>
      <w:r w:rsidRPr="00C04281">
        <w:t>).</w:t>
      </w:r>
    </w:p>
    <w:p w14:paraId="48EC6B84" w14:textId="77777777" w:rsidR="00C04281" w:rsidRPr="00C04281" w:rsidRDefault="00C04281" w:rsidP="00C04281">
      <w:r w:rsidRPr="00C04281">
        <w:pict w14:anchorId="39F9CDCF">
          <v:rect id="_x0000_i1099" style="width:0;height:1.5pt" o:hralign="center" o:hrstd="t" o:hr="t" fillcolor="#a0a0a0" stroked="f"/>
        </w:pict>
      </w:r>
    </w:p>
    <w:p w14:paraId="30E5849E" w14:textId="77777777" w:rsidR="00C04281" w:rsidRPr="00C04281" w:rsidRDefault="00C04281" w:rsidP="00C04281">
      <w:pPr>
        <w:rPr>
          <w:b/>
          <w:bCs/>
        </w:rPr>
      </w:pPr>
      <w:r w:rsidRPr="00C04281">
        <w:rPr>
          <w:b/>
          <w:bCs/>
        </w:rPr>
        <w:t>Step 3: What Does This Answer Mean?</w:t>
      </w:r>
    </w:p>
    <w:p w14:paraId="701D6DD3" w14:textId="77777777" w:rsidR="00C04281" w:rsidRPr="00C04281" w:rsidRDefault="00C04281" w:rsidP="00C04281">
      <w:r w:rsidRPr="00C04281">
        <w:t>This result tells us:</w:t>
      </w:r>
    </w:p>
    <w:p w14:paraId="340B1BFB" w14:textId="77777777" w:rsidR="00C04281" w:rsidRPr="00C04281" w:rsidRDefault="00C04281" w:rsidP="00C04281">
      <w:pPr>
        <w:numPr>
          <w:ilvl w:val="0"/>
          <w:numId w:val="10"/>
        </w:numPr>
      </w:pPr>
      <w:r w:rsidRPr="00C04281">
        <w:t xml:space="preserve">Even though Charlotte </w:t>
      </w:r>
      <w:r w:rsidRPr="00C04281">
        <w:rPr>
          <w:b/>
          <w:bCs/>
        </w:rPr>
        <w:t>tested positive</w:t>
      </w:r>
      <w:r w:rsidRPr="00C04281">
        <w:t xml:space="preserve">, she is </w:t>
      </w:r>
      <w:r w:rsidRPr="00C04281">
        <w:rPr>
          <w:b/>
          <w:bCs/>
        </w:rPr>
        <w:t>only 32% likely to actually be sick</w:t>
      </w:r>
      <w:r w:rsidRPr="00C04281">
        <w:t>.</w:t>
      </w:r>
    </w:p>
    <w:p w14:paraId="293D4E6B" w14:textId="77777777" w:rsidR="00C04281" w:rsidRPr="00C04281" w:rsidRDefault="00C04281" w:rsidP="00C04281">
      <w:pPr>
        <w:numPr>
          <w:ilvl w:val="0"/>
          <w:numId w:val="10"/>
        </w:numPr>
      </w:pPr>
      <w:r w:rsidRPr="00C04281">
        <w:t xml:space="preserve">The remaining </w:t>
      </w:r>
      <w:r w:rsidRPr="00C04281">
        <w:rPr>
          <w:b/>
          <w:bCs/>
        </w:rPr>
        <w:t>68% chance</w:t>
      </w:r>
      <w:r w:rsidRPr="00C04281">
        <w:t xml:space="preserve"> suggests that she is </w:t>
      </w:r>
      <w:r w:rsidRPr="00C04281">
        <w:rPr>
          <w:b/>
          <w:bCs/>
        </w:rPr>
        <w:t>healthy despite the positive result</w:t>
      </w:r>
      <w:r w:rsidRPr="00C04281">
        <w:t>.</w:t>
      </w:r>
    </w:p>
    <w:p w14:paraId="2FF6175E" w14:textId="77777777" w:rsidR="00C04281" w:rsidRPr="00C04281" w:rsidRDefault="00C04281" w:rsidP="00C04281">
      <w:r w:rsidRPr="00C04281">
        <w:t xml:space="preserve">This happens because </w:t>
      </w:r>
      <w:r w:rsidRPr="00C04281">
        <w:rPr>
          <w:b/>
          <w:bCs/>
        </w:rPr>
        <w:t>there are far more false positives (950) than true positives (450)</w:t>
      </w:r>
      <w:r w:rsidRPr="00C04281">
        <w:t>, making a positive test less reliable than you might expect.</w:t>
      </w:r>
    </w:p>
    <w:p w14:paraId="0EEB4958" w14:textId="77777777" w:rsidR="00C04281" w:rsidRPr="00C04281" w:rsidRDefault="00C04281" w:rsidP="00C04281">
      <w:r w:rsidRPr="00C04281">
        <w:pict w14:anchorId="3F595724">
          <v:rect id="_x0000_i1100" style="width:0;height:1.5pt" o:hralign="center" o:hrstd="t" o:hr="t" fillcolor="#a0a0a0" stroked="f"/>
        </w:pict>
      </w:r>
    </w:p>
    <w:p w14:paraId="7369606D" w14:textId="77777777" w:rsidR="00C04281" w:rsidRPr="00C04281" w:rsidRDefault="00C04281" w:rsidP="00C04281">
      <w:pPr>
        <w:rPr>
          <w:b/>
          <w:bCs/>
        </w:rPr>
      </w:pPr>
      <w:r w:rsidRPr="00C04281">
        <w:rPr>
          <w:b/>
          <w:bCs/>
        </w:rPr>
        <w:t>Step 4: Why This Works (Intuition Behind the Formula)</w:t>
      </w:r>
    </w:p>
    <w:p w14:paraId="2CA51CED" w14:textId="77777777" w:rsidR="00C04281" w:rsidRPr="00C04281" w:rsidRDefault="00C04281" w:rsidP="00C04281">
      <w:r w:rsidRPr="00C04281">
        <w:t>Think of it this way:</w:t>
      </w:r>
    </w:p>
    <w:p w14:paraId="55537628" w14:textId="77777777" w:rsidR="00C04281" w:rsidRPr="00C04281" w:rsidRDefault="00C04281" w:rsidP="00C04281">
      <w:pPr>
        <w:numPr>
          <w:ilvl w:val="0"/>
          <w:numId w:val="11"/>
        </w:numPr>
      </w:pPr>
      <w:r w:rsidRPr="00C04281">
        <w:rPr>
          <w:b/>
          <w:bCs/>
        </w:rPr>
        <w:t>We already know Charlotte is in the “positive test” group.</w:t>
      </w:r>
      <w:r w:rsidRPr="00C04281">
        <w:t xml:space="preserve"> That’s our starting point.</w:t>
      </w:r>
    </w:p>
    <w:p w14:paraId="7DE8AFFF" w14:textId="77777777" w:rsidR="00C04281" w:rsidRPr="00C04281" w:rsidRDefault="00C04281" w:rsidP="00C04281">
      <w:pPr>
        <w:numPr>
          <w:ilvl w:val="0"/>
          <w:numId w:val="11"/>
        </w:numPr>
      </w:pPr>
      <w:r w:rsidRPr="00C04281">
        <w:t xml:space="preserve">This group consists of </w:t>
      </w:r>
      <w:r w:rsidRPr="00C04281">
        <w:rPr>
          <w:b/>
          <w:bCs/>
        </w:rPr>
        <w:t>1,400 people</w:t>
      </w:r>
      <w:r w:rsidRPr="00C04281">
        <w:t>.</w:t>
      </w:r>
    </w:p>
    <w:p w14:paraId="62B4D72D" w14:textId="77777777" w:rsidR="00C04281" w:rsidRPr="00C04281" w:rsidRDefault="00C04281" w:rsidP="00C04281">
      <w:pPr>
        <w:numPr>
          <w:ilvl w:val="0"/>
          <w:numId w:val="11"/>
        </w:numPr>
      </w:pPr>
      <w:r w:rsidRPr="00C04281">
        <w:rPr>
          <w:b/>
          <w:bCs/>
        </w:rPr>
        <w:t>Only some of these 1,400 people are actually sick (450 of them).</w:t>
      </w:r>
    </w:p>
    <w:p w14:paraId="4EAFB7D5" w14:textId="77777777" w:rsidR="00C04281" w:rsidRPr="00C04281" w:rsidRDefault="00C04281" w:rsidP="00C04281">
      <w:pPr>
        <w:numPr>
          <w:ilvl w:val="0"/>
          <w:numId w:val="11"/>
        </w:numPr>
      </w:pPr>
      <w:r w:rsidRPr="00C04281">
        <w:t xml:space="preserve">So, Charlotte’s actual chance of being sick is simply the fraction of </w:t>
      </w:r>
      <w:r w:rsidRPr="00C04281">
        <w:rPr>
          <w:b/>
          <w:bCs/>
        </w:rPr>
        <w:t>truly sick people out of all people with positive results</w:t>
      </w:r>
      <w:r w:rsidRPr="00C04281">
        <w:t>.</w:t>
      </w:r>
    </w:p>
    <w:p w14:paraId="462C4217" w14:textId="77777777" w:rsidR="00C04281" w:rsidRPr="00C04281" w:rsidRDefault="00C04281" w:rsidP="00C04281">
      <w:r w:rsidRPr="00C04281">
        <w:t xml:space="preserve">This is why the formula </w:t>
      </w:r>
      <w:r w:rsidRPr="00C04281">
        <w:rPr>
          <w:b/>
          <w:bCs/>
        </w:rPr>
        <w:t>True Positives / Total Positives</w:t>
      </w:r>
      <w:r w:rsidRPr="00C04281">
        <w:t xml:space="preserve"> makes sense—it tells us the proportion of sick people among those who tested positive.</w:t>
      </w:r>
    </w:p>
    <w:p w14:paraId="2AF052C9" w14:textId="77777777" w:rsidR="00C04281" w:rsidRDefault="00C04281" w:rsidP="00C04281">
      <w:pPr>
        <w:rPr>
          <w:rFonts w:ascii="Segoe UI Emoji" w:hAnsi="Segoe UI Emoji" w:cs="Segoe UI Emoji"/>
        </w:rPr>
      </w:pPr>
      <w:r w:rsidRPr="00C04281">
        <w:t xml:space="preserve">Would you like a different explanation or another example to reinforce the concept? </w:t>
      </w:r>
      <w:r w:rsidRPr="00C04281">
        <w:rPr>
          <w:rFonts w:ascii="Segoe UI Emoji" w:hAnsi="Segoe UI Emoji" w:cs="Segoe UI Emoji"/>
        </w:rPr>
        <w:t>😊</w:t>
      </w:r>
    </w:p>
    <w:p w14:paraId="48030405" w14:textId="77777777" w:rsidR="00C04281" w:rsidRDefault="00C04281" w:rsidP="00C04281">
      <w:pPr>
        <w:pBdr>
          <w:bottom w:val="double" w:sz="6" w:space="1" w:color="auto"/>
        </w:pBdr>
        <w:rPr>
          <w:rFonts w:ascii="Segoe UI Emoji" w:hAnsi="Segoe UI Emoji" w:cs="Segoe UI Emoji"/>
        </w:rPr>
      </w:pPr>
    </w:p>
    <w:p w14:paraId="61D17330" w14:textId="77777777" w:rsidR="00C04281" w:rsidRPr="00C04281" w:rsidRDefault="00C04281" w:rsidP="00C04281">
      <w:r w:rsidRPr="00C04281">
        <w:t xml:space="preserve">Let's go through another example using a </w:t>
      </w:r>
      <w:r w:rsidRPr="00C04281">
        <w:rPr>
          <w:b/>
          <w:bCs/>
        </w:rPr>
        <w:t>different situation</w:t>
      </w:r>
      <w:r w:rsidRPr="00C04281">
        <w:t xml:space="preserve"> but the </w:t>
      </w:r>
      <w:r w:rsidRPr="00C04281">
        <w:rPr>
          <w:b/>
          <w:bCs/>
        </w:rPr>
        <w:t>same logic</w:t>
      </w:r>
      <w:r w:rsidRPr="00C04281">
        <w:t>. This will help reinforce the concept.</w:t>
      </w:r>
    </w:p>
    <w:p w14:paraId="3B3CE05D" w14:textId="77777777" w:rsidR="00C04281" w:rsidRPr="00C04281" w:rsidRDefault="00C04281" w:rsidP="00C04281">
      <w:r w:rsidRPr="00C04281">
        <w:lastRenderedPageBreak/>
        <w:pict w14:anchorId="0A7CBC0A">
          <v:rect id="_x0000_i1141" style="width:0;height:1.5pt" o:hralign="center" o:hrstd="t" o:hr="t" fillcolor="#a0a0a0" stroked="f"/>
        </w:pict>
      </w:r>
    </w:p>
    <w:p w14:paraId="29782727" w14:textId="77777777" w:rsidR="00C04281" w:rsidRPr="00C04281" w:rsidRDefault="00C04281" w:rsidP="00C04281">
      <w:pPr>
        <w:rPr>
          <w:b/>
          <w:bCs/>
        </w:rPr>
      </w:pPr>
      <w:r w:rsidRPr="00C04281">
        <w:rPr>
          <w:b/>
          <w:bCs/>
        </w:rPr>
        <w:t>Scenario: Drug Use Testing</w:t>
      </w:r>
    </w:p>
    <w:p w14:paraId="0182D512" w14:textId="77777777" w:rsidR="00C04281" w:rsidRPr="00C04281" w:rsidRDefault="00C04281" w:rsidP="00C04281">
      <w:r w:rsidRPr="00C04281">
        <w:t xml:space="preserve">A high school is testing students for drug use. They have a </w:t>
      </w:r>
      <w:r w:rsidRPr="00C04281">
        <w:rPr>
          <w:b/>
          <w:bCs/>
        </w:rPr>
        <w:t>drug test that is 95% accurate</w:t>
      </w:r>
      <w:r w:rsidRPr="00C04281">
        <w:t>.</w:t>
      </w:r>
    </w:p>
    <w:p w14:paraId="1334B51C" w14:textId="77777777" w:rsidR="00C04281" w:rsidRPr="00C04281" w:rsidRDefault="00C04281" w:rsidP="00C04281">
      <w:r w:rsidRPr="00C04281">
        <w:t>Here’s what that means:</w:t>
      </w:r>
    </w:p>
    <w:p w14:paraId="6814B508" w14:textId="77777777" w:rsidR="00C04281" w:rsidRPr="00C04281" w:rsidRDefault="00C04281" w:rsidP="00C04281">
      <w:pPr>
        <w:numPr>
          <w:ilvl w:val="0"/>
          <w:numId w:val="12"/>
        </w:numPr>
      </w:pPr>
      <w:r w:rsidRPr="00C04281">
        <w:t xml:space="preserve">If a student </w:t>
      </w:r>
      <w:r w:rsidRPr="00C04281">
        <w:rPr>
          <w:b/>
          <w:bCs/>
        </w:rPr>
        <w:t>actually uses drugs</w:t>
      </w:r>
      <w:r w:rsidRPr="00C04281">
        <w:t xml:space="preserve">, the test correctly detects it </w:t>
      </w:r>
      <w:r w:rsidRPr="00C04281">
        <w:rPr>
          <w:b/>
          <w:bCs/>
        </w:rPr>
        <w:t>95% of the time</w:t>
      </w:r>
      <w:r w:rsidRPr="00C04281">
        <w:t>.</w:t>
      </w:r>
    </w:p>
    <w:p w14:paraId="7D71F2A5" w14:textId="77777777" w:rsidR="00C04281" w:rsidRPr="00C04281" w:rsidRDefault="00C04281" w:rsidP="00C04281">
      <w:pPr>
        <w:numPr>
          <w:ilvl w:val="0"/>
          <w:numId w:val="12"/>
        </w:numPr>
      </w:pPr>
      <w:r w:rsidRPr="00C04281">
        <w:t xml:space="preserve">If a student </w:t>
      </w:r>
      <w:r w:rsidRPr="00C04281">
        <w:rPr>
          <w:b/>
          <w:bCs/>
        </w:rPr>
        <w:t>does not use drugs</w:t>
      </w:r>
      <w:r w:rsidRPr="00C04281">
        <w:t xml:space="preserve">, the test correctly identifies them as drug-free </w:t>
      </w:r>
      <w:r w:rsidRPr="00C04281">
        <w:rPr>
          <w:b/>
          <w:bCs/>
        </w:rPr>
        <w:t>95% of the time</w:t>
      </w:r>
      <w:r w:rsidRPr="00C04281">
        <w:t>.</w:t>
      </w:r>
    </w:p>
    <w:p w14:paraId="17769A55" w14:textId="77777777" w:rsidR="00C04281" w:rsidRPr="00C04281" w:rsidRDefault="00C04281" w:rsidP="00C04281">
      <w:pPr>
        <w:numPr>
          <w:ilvl w:val="0"/>
          <w:numId w:val="12"/>
        </w:numPr>
      </w:pPr>
      <w:r w:rsidRPr="00C04281">
        <w:t xml:space="preserve">However, the test </w:t>
      </w:r>
      <w:r w:rsidRPr="00C04281">
        <w:rPr>
          <w:b/>
          <w:bCs/>
        </w:rPr>
        <w:t>makes mistakes 5% of the time</w:t>
      </w:r>
      <w:r w:rsidRPr="00C04281">
        <w:t>:</w:t>
      </w:r>
    </w:p>
    <w:p w14:paraId="3C0B620E" w14:textId="77777777" w:rsidR="00C04281" w:rsidRPr="00C04281" w:rsidRDefault="00C04281" w:rsidP="00C04281">
      <w:pPr>
        <w:numPr>
          <w:ilvl w:val="1"/>
          <w:numId w:val="12"/>
        </w:numPr>
      </w:pPr>
      <w:r w:rsidRPr="00C04281">
        <w:t xml:space="preserve">5% of </w:t>
      </w:r>
      <w:r w:rsidRPr="00C04281">
        <w:rPr>
          <w:b/>
          <w:bCs/>
        </w:rPr>
        <w:t>non-drug users</w:t>
      </w:r>
      <w:r w:rsidRPr="00C04281">
        <w:t xml:space="preserve"> will get a </w:t>
      </w:r>
      <w:r w:rsidRPr="00C04281">
        <w:rPr>
          <w:b/>
          <w:bCs/>
        </w:rPr>
        <w:t>false positive</w:t>
      </w:r>
      <w:r w:rsidRPr="00C04281">
        <w:t>.</w:t>
      </w:r>
    </w:p>
    <w:p w14:paraId="1BBD8F40" w14:textId="77777777" w:rsidR="00C04281" w:rsidRPr="00C04281" w:rsidRDefault="00C04281" w:rsidP="00C04281">
      <w:pPr>
        <w:numPr>
          <w:ilvl w:val="1"/>
          <w:numId w:val="12"/>
        </w:numPr>
      </w:pPr>
      <w:r w:rsidRPr="00C04281">
        <w:t xml:space="preserve">5% of </w:t>
      </w:r>
      <w:r w:rsidRPr="00C04281">
        <w:rPr>
          <w:b/>
          <w:bCs/>
        </w:rPr>
        <w:t>drug users</w:t>
      </w:r>
      <w:r w:rsidRPr="00C04281">
        <w:t xml:space="preserve"> will get a </w:t>
      </w:r>
      <w:r w:rsidRPr="00C04281">
        <w:rPr>
          <w:b/>
          <w:bCs/>
        </w:rPr>
        <w:t>false negative</w:t>
      </w:r>
      <w:r w:rsidRPr="00C04281">
        <w:t>.</w:t>
      </w:r>
    </w:p>
    <w:p w14:paraId="522D4DC2" w14:textId="77777777" w:rsidR="00C04281" w:rsidRPr="00C04281" w:rsidRDefault="00C04281" w:rsidP="00C04281">
      <w:r w:rsidRPr="00C04281">
        <w:t xml:space="preserve">Now, the school knows that </w:t>
      </w:r>
      <w:r w:rsidRPr="00C04281">
        <w:rPr>
          <w:b/>
          <w:bCs/>
        </w:rPr>
        <w:t>only 2% of students actually use drugs</w:t>
      </w:r>
      <w:r w:rsidRPr="00C04281">
        <w:t>.</w:t>
      </w:r>
    </w:p>
    <w:p w14:paraId="2F0CFE91" w14:textId="77777777" w:rsidR="00C04281" w:rsidRPr="00C04281" w:rsidRDefault="00C04281" w:rsidP="00C04281">
      <w:r w:rsidRPr="00C04281">
        <w:t xml:space="preserve">A student named Alex </w:t>
      </w:r>
      <w:r w:rsidRPr="00C04281">
        <w:rPr>
          <w:b/>
          <w:bCs/>
        </w:rPr>
        <w:t>tests positive</w:t>
      </w:r>
      <w:r w:rsidRPr="00C04281">
        <w:t xml:space="preserve"> for drug use. What is the probability that Alex is actually a drug user?</w:t>
      </w:r>
    </w:p>
    <w:p w14:paraId="208EDA84" w14:textId="77777777" w:rsidR="00C04281" w:rsidRPr="00C04281" w:rsidRDefault="00C04281" w:rsidP="00C04281">
      <w:r w:rsidRPr="00C04281">
        <w:pict w14:anchorId="6E468A45">
          <v:rect id="_x0000_i1142" style="width:0;height:1.5pt" o:hralign="center" o:hrstd="t" o:hr="t" fillcolor="#a0a0a0" stroked="f"/>
        </w:pict>
      </w:r>
    </w:p>
    <w:p w14:paraId="2361CBA1" w14:textId="77777777" w:rsidR="00C04281" w:rsidRPr="00C04281" w:rsidRDefault="00C04281" w:rsidP="00C04281">
      <w:pPr>
        <w:rPr>
          <w:b/>
          <w:bCs/>
        </w:rPr>
      </w:pPr>
      <w:r w:rsidRPr="00C04281">
        <w:rPr>
          <w:b/>
          <w:bCs/>
        </w:rPr>
        <w:t>Step 1: Define the Population</w:t>
      </w:r>
    </w:p>
    <w:p w14:paraId="79CD9283" w14:textId="77777777" w:rsidR="00C04281" w:rsidRPr="00C04281" w:rsidRDefault="00C04281" w:rsidP="00C04281">
      <w:r w:rsidRPr="00C04281">
        <w:t xml:space="preserve">Let’s assume the school is testing </w:t>
      </w:r>
      <w:r w:rsidRPr="00C04281">
        <w:rPr>
          <w:b/>
          <w:bCs/>
        </w:rPr>
        <w:t>1,000 students</w:t>
      </w:r>
      <w:r w:rsidRPr="00C04281">
        <w:t>. Based on the information given:</w:t>
      </w:r>
    </w:p>
    <w:p w14:paraId="5E7AA02D" w14:textId="77777777" w:rsidR="00C04281" w:rsidRPr="00C04281" w:rsidRDefault="00C04281" w:rsidP="00C04281">
      <w:pPr>
        <w:numPr>
          <w:ilvl w:val="0"/>
          <w:numId w:val="13"/>
        </w:numPr>
      </w:pPr>
      <w:r w:rsidRPr="00C04281">
        <w:rPr>
          <w:b/>
          <w:bCs/>
        </w:rPr>
        <w:t>2% of students use drugs</w:t>
      </w:r>
      <w:r w:rsidRPr="00C04281">
        <w:t xml:space="preserve"> → That’s </w:t>
      </w:r>
      <w:r w:rsidRPr="00C04281">
        <w:rPr>
          <w:b/>
          <w:bCs/>
        </w:rPr>
        <w:t>20 drug users</w:t>
      </w:r>
      <w:r w:rsidRPr="00C04281">
        <w:t>.</w:t>
      </w:r>
    </w:p>
    <w:p w14:paraId="215FD077" w14:textId="77777777" w:rsidR="00C04281" w:rsidRPr="00C04281" w:rsidRDefault="00C04281" w:rsidP="00C04281">
      <w:pPr>
        <w:numPr>
          <w:ilvl w:val="0"/>
          <w:numId w:val="13"/>
        </w:numPr>
      </w:pPr>
      <w:r w:rsidRPr="00C04281">
        <w:rPr>
          <w:b/>
          <w:bCs/>
        </w:rPr>
        <w:t>98% of students do not use drugs</w:t>
      </w:r>
      <w:r w:rsidRPr="00C04281">
        <w:t xml:space="preserve"> → That’s </w:t>
      </w:r>
      <w:r w:rsidRPr="00C04281">
        <w:rPr>
          <w:b/>
          <w:bCs/>
        </w:rPr>
        <w:t>980 non-drug users</w:t>
      </w:r>
      <w:r w:rsidRPr="00C04281">
        <w:t>.</w:t>
      </w:r>
    </w:p>
    <w:p w14:paraId="73CD3134" w14:textId="77777777" w:rsidR="00C04281" w:rsidRPr="00C04281" w:rsidRDefault="00C04281" w:rsidP="00C04281">
      <w:r w:rsidRPr="00C04281">
        <w:pict w14:anchorId="23337394">
          <v:rect id="_x0000_i1143" style="width:0;height:1.5pt" o:hralign="center" o:hrstd="t" o:hr="t" fillcolor="#a0a0a0" stroked="f"/>
        </w:pict>
      </w:r>
    </w:p>
    <w:p w14:paraId="21E59F23" w14:textId="77777777" w:rsidR="00C04281" w:rsidRPr="00C04281" w:rsidRDefault="00C04281" w:rsidP="00C04281">
      <w:pPr>
        <w:rPr>
          <w:b/>
          <w:bCs/>
        </w:rPr>
      </w:pPr>
      <w:r w:rsidRPr="00C04281">
        <w:rPr>
          <w:b/>
          <w:bCs/>
        </w:rPr>
        <w:t>Step 2: How Many Students Will Test Positive?</w:t>
      </w:r>
    </w:p>
    <w:p w14:paraId="0116D650" w14:textId="77777777" w:rsidR="00C04281" w:rsidRPr="00C04281" w:rsidRDefault="00C04281" w:rsidP="00C04281">
      <w:r w:rsidRPr="00C04281">
        <w:t xml:space="preserve">We calculate how many students will receive a </w:t>
      </w:r>
      <w:r w:rsidRPr="00C04281">
        <w:rPr>
          <w:b/>
          <w:bCs/>
        </w:rPr>
        <w:t>positive test</w:t>
      </w:r>
      <w:r w:rsidRPr="00C04281">
        <w:t>, whether they are actually drug users or not.</w:t>
      </w:r>
    </w:p>
    <w:p w14:paraId="6428714F" w14:textId="77777777" w:rsidR="00C04281" w:rsidRPr="00C04281" w:rsidRDefault="00C04281" w:rsidP="00C04281">
      <w:pPr>
        <w:rPr>
          <w:b/>
          <w:bCs/>
        </w:rPr>
      </w:pPr>
      <w:r w:rsidRPr="00C04281">
        <w:rPr>
          <w:b/>
          <w:bCs/>
        </w:rPr>
        <w:t>Step 2.1: True Positives (Drug Users Who Test Positive)</w:t>
      </w:r>
    </w:p>
    <w:p w14:paraId="7E8FD104" w14:textId="77777777" w:rsidR="00C04281" w:rsidRPr="00C04281" w:rsidRDefault="00C04281" w:rsidP="00C04281">
      <w:pPr>
        <w:numPr>
          <w:ilvl w:val="0"/>
          <w:numId w:val="14"/>
        </w:numPr>
      </w:pPr>
      <w:r w:rsidRPr="00C04281">
        <w:t xml:space="preserve">There are </w:t>
      </w:r>
      <w:r w:rsidRPr="00C04281">
        <w:rPr>
          <w:b/>
          <w:bCs/>
        </w:rPr>
        <w:t>20 drug users</w:t>
      </w:r>
      <w:r w:rsidRPr="00C04281">
        <w:t>.</w:t>
      </w:r>
    </w:p>
    <w:p w14:paraId="6E5292A4" w14:textId="77777777" w:rsidR="00C04281" w:rsidRPr="00C04281" w:rsidRDefault="00C04281" w:rsidP="00C04281">
      <w:pPr>
        <w:numPr>
          <w:ilvl w:val="0"/>
          <w:numId w:val="14"/>
        </w:numPr>
      </w:pPr>
      <w:r w:rsidRPr="00C04281">
        <w:t xml:space="preserve">The test correctly detects </w:t>
      </w:r>
      <w:r w:rsidRPr="00C04281">
        <w:rPr>
          <w:b/>
          <w:bCs/>
        </w:rPr>
        <w:t>95%</w:t>
      </w:r>
      <w:r w:rsidRPr="00C04281">
        <w:t xml:space="preserve"> of them.</w:t>
      </w:r>
    </w:p>
    <w:p w14:paraId="70D09815" w14:textId="77777777" w:rsidR="00C04281" w:rsidRPr="00C04281" w:rsidRDefault="00C04281" w:rsidP="00C04281">
      <w:pPr>
        <w:numPr>
          <w:ilvl w:val="0"/>
          <w:numId w:val="14"/>
        </w:numPr>
      </w:pPr>
      <w:r w:rsidRPr="00C04281">
        <w:t>So:</w:t>
      </w:r>
    </w:p>
    <w:p w14:paraId="0D675D3C" w14:textId="77777777" w:rsidR="00C04281" w:rsidRPr="00C04281" w:rsidRDefault="00C04281" w:rsidP="00C04281">
      <w:r w:rsidRPr="00C04281">
        <w:t xml:space="preserve">20×0.95=1920 \times 0.95 = 1920×0.95=19 </w:t>
      </w:r>
    </w:p>
    <w:p w14:paraId="51708729" w14:textId="77777777" w:rsidR="00C04281" w:rsidRPr="00C04281" w:rsidRDefault="00C04281" w:rsidP="00C04281">
      <w:r w:rsidRPr="00C04281">
        <w:rPr>
          <w:b/>
          <w:bCs/>
        </w:rPr>
        <w:t>(19 students will correctly test positive).</w:t>
      </w:r>
    </w:p>
    <w:p w14:paraId="64FE0ADB" w14:textId="77777777" w:rsidR="00C04281" w:rsidRPr="00C04281" w:rsidRDefault="00C04281" w:rsidP="00C04281">
      <w:pPr>
        <w:rPr>
          <w:b/>
          <w:bCs/>
        </w:rPr>
      </w:pPr>
      <w:r w:rsidRPr="00C04281">
        <w:rPr>
          <w:b/>
          <w:bCs/>
        </w:rPr>
        <w:t>Step 2.2: False Positives (Non-Drug Users Who Test Positive by Mistake)</w:t>
      </w:r>
    </w:p>
    <w:p w14:paraId="00F36108" w14:textId="77777777" w:rsidR="00C04281" w:rsidRPr="00C04281" w:rsidRDefault="00C04281" w:rsidP="00C04281">
      <w:pPr>
        <w:numPr>
          <w:ilvl w:val="0"/>
          <w:numId w:val="15"/>
        </w:numPr>
      </w:pPr>
      <w:r w:rsidRPr="00C04281">
        <w:t xml:space="preserve">There are </w:t>
      </w:r>
      <w:r w:rsidRPr="00C04281">
        <w:rPr>
          <w:b/>
          <w:bCs/>
        </w:rPr>
        <w:t>980 non-drug users</w:t>
      </w:r>
      <w:r w:rsidRPr="00C04281">
        <w:t>.</w:t>
      </w:r>
    </w:p>
    <w:p w14:paraId="13DE31D9" w14:textId="77777777" w:rsidR="00C04281" w:rsidRPr="00C04281" w:rsidRDefault="00C04281" w:rsidP="00C04281">
      <w:pPr>
        <w:numPr>
          <w:ilvl w:val="0"/>
          <w:numId w:val="15"/>
        </w:numPr>
      </w:pPr>
      <w:r w:rsidRPr="00C04281">
        <w:t xml:space="preserve">The test incorrectly identifies </w:t>
      </w:r>
      <w:r w:rsidRPr="00C04281">
        <w:rPr>
          <w:b/>
          <w:bCs/>
        </w:rPr>
        <w:t>5%</w:t>
      </w:r>
      <w:r w:rsidRPr="00C04281">
        <w:t xml:space="preserve"> of them as drug users.</w:t>
      </w:r>
    </w:p>
    <w:p w14:paraId="4E2AFF50" w14:textId="77777777" w:rsidR="00C04281" w:rsidRPr="00C04281" w:rsidRDefault="00C04281" w:rsidP="00C04281">
      <w:pPr>
        <w:numPr>
          <w:ilvl w:val="0"/>
          <w:numId w:val="15"/>
        </w:numPr>
      </w:pPr>
      <w:r w:rsidRPr="00C04281">
        <w:t>So:</w:t>
      </w:r>
    </w:p>
    <w:p w14:paraId="62918F38" w14:textId="77777777" w:rsidR="00C04281" w:rsidRPr="00C04281" w:rsidRDefault="00C04281" w:rsidP="00C04281">
      <w:r w:rsidRPr="00C04281">
        <w:t xml:space="preserve">980×0.05=49980 \times 0.05 = 49980×0.05=49 </w:t>
      </w:r>
    </w:p>
    <w:p w14:paraId="05302FC3" w14:textId="77777777" w:rsidR="00C04281" w:rsidRPr="00C04281" w:rsidRDefault="00C04281" w:rsidP="00C04281">
      <w:r w:rsidRPr="00C04281">
        <w:rPr>
          <w:b/>
          <w:bCs/>
        </w:rPr>
        <w:t>(49 students will falsely test positive).</w:t>
      </w:r>
    </w:p>
    <w:p w14:paraId="24A50C35" w14:textId="77777777" w:rsidR="00C04281" w:rsidRPr="00C04281" w:rsidRDefault="00C04281" w:rsidP="00C04281">
      <w:pPr>
        <w:rPr>
          <w:b/>
          <w:bCs/>
        </w:rPr>
      </w:pPr>
      <w:r w:rsidRPr="00C04281">
        <w:rPr>
          <w:b/>
          <w:bCs/>
        </w:rPr>
        <w:lastRenderedPageBreak/>
        <w:t>Step 2.3: Total Positive Test Results</w:t>
      </w:r>
    </w:p>
    <w:p w14:paraId="6AD201DA" w14:textId="77777777" w:rsidR="00C04281" w:rsidRPr="00C04281" w:rsidRDefault="00C04281" w:rsidP="00C04281">
      <w:pPr>
        <w:numPr>
          <w:ilvl w:val="0"/>
          <w:numId w:val="16"/>
        </w:numPr>
      </w:pPr>
      <w:r w:rsidRPr="00C04281">
        <w:rPr>
          <w:b/>
          <w:bCs/>
        </w:rPr>
        <w:t>19 true positives</w:t>
      </w:r>
      <w:r w:rsidRPr="00C04281">
        <w:t xml:space="preserve"> (actual drug users).</w:t>
      </w:r>
    </w:p>
    <w:p w14:paraId="159DF5AB" w14:textId="77777777" w:rsidR="00C04281" w:rsidRPr="00C04281" w:rsidRDefault="00C04281" w:rsidP="00C04281">
      <w:pPr>
        <w:numPr>
          <w:ilvl w:val="0"/>
          <w:numId w:val="16"/>
        </w:numPr>
      </w:pPr>
      <w:r w:rsidRPr="00C04281">
        <w:rPr>
          <w:b/>
          <w:bCs/>
        </w:rPr>
        <w:t>49 false positives</w:t>
      </w:r>
      <w:r w:rsidRPr="00C04281">
        <w:t xml:space="preserve"> (mistakenly identified as drug users).</w:t>
      </w:r>
    </w:p>
    <w:p w14:paraId="67E66321" w14:textId="77777777" w:rsidR="00C04281" w:rsidRPr="00C04281" w:rsidRDefault="00C04281" w:rsidP="00C04281">
      <w:pPr>
        <w:numPr>
          <w:ilvl w:val="0"/>
          <w:numId w:val="16"/>
        </w:numPr>
      </w:pPr>
      <w:r w:rsidRPr="00C04281">
        <w:rPr>
          <w:b/>
          <w:bCs/>
        </w:rPr>
        <w:t>Total positive tests = 19 + 49 = 68 students</w:t>
      </w:r>
      <w:r w:rsidRPr="00C04281">
        <w:t>.</w:t>
      </w:r>
    </w:p>
    <w:p w14:paraId="0C75EA2B" w14:textId="77777777" w:rsidR="00C04281" w:rsidRPr="00C04281" w:rsidRDefault="00C04281" w:rsidP="00C04281">
      <w:r w:rsidRPr="00C04281">
        <w:pict w14:anchorId="07E5A7A5">
          <v:rect id="_x0000_i1144" style="width:0;height:1.5pt" o:hralign="center" o:hrstd="t" o:hr="t" fillcolor="#a0a0a0" stroked="f"/>
        </w:pict>
      </w:r>
    </w:p>
    <w:p w14:paraId="22A52CCB" w14:textId="77777777" w:rsidR="00C04281" w:rsidRPr="00C04281" w:rsidRDefault="00C04281" w:rsidP="00C04281">
      <w:pPr>
        <w:rPr>
          <w:b/>
          <w:bCs/>
        </w:rPr>
      </w:pPr>
      <w:r w:rsidRPr="00C04281">
        <w:rPr>
          <w:b/>
          <w:bCs/>
        </w:rPr>
        <w:t>Step 3: Probability That Alex is Actually a Drug User</w:t>
      </w:r>
    </w:p>
    <w:p w14:paraId="35B431ED" w14:textId="77777777" w:rsidR="00C04281" w:rsidRPr="00C04281" w:rsidRDefault="00C04281" w:rsidP="00C04281">
      <w:r w:rsidRPr="00C04281">
        <w:t xml:space="preserve">Now, Alex </w:t>
      </w:r>
      <w:r w:rsidRPr="00C04281">
        <w:rPr>
          <w:b/>
          <w:bCs/>
        </w:rPr>
        <w:t>tested positive</w:t>
      </w:r>
      <w:r w:rsidRPr="00C04281">
        <w:t xml:space="preserve">. This means Alex is one of the </w:t>
      </w:r>
      <w:r w:rsidRPr="00C04281">
        <w:rPr>
          <w:b/>
          <w:bCs/>
        </w:rPr>
        <w:t>68 students who got a positive test result</w:t>
      </w:r>
      <w:r w:rsidRPr="00C04281">
        <w:t>.</w:t>
      </w:r>
    </w:p>
    <w:p w14:paraId="5CEC2431" w14:textId="77777777" w:rsidR="00C04281" w:rsidRPr="00C04281" w:rsidRDefault="00C04281" w:rsidP="00C04281">
      <w:r w:rsidRPr="00C04281">
        <w:t>To find the probability that Alex is actually a drug user, we use:</w:t>
      </w:r>
    </w:p>
    <w:p w14:paraId="6A35567F" w14:textId="77777777" w:rsidR="00C04281" w:rsidRPr="00C04281" w:rsidRDefault="00C04281" w:rsidP="00C04281">
      <w:r w:rsidRPr="00C04281">
        <w:t>P(Drug </w:t>
      </w:r>
      <w:proofErr w:type="spellStart"/>
      <w:r w:rsidRPr="00C04281">
        <w:t>User</w:t>
      </w:r>
      <w:r w:rsidRPr="00C04281">
        <w:rPr>
          <w:rFonts w:ascii="Cambria Math" w:hAnsi="Cambria Math" w:cs="Cambria Math"/>
        </w:rPr>
        <w:t>∣</w:t>
      </w:r>
      <w:r w:rsidRPr="00C04281">
        <w:t>Positive</w:t>
      </w:r>
      <w:proofErr w:type="spellEnd"/>
      <w:r w:rsidRPr="00C04281">
        <w:t>)=True</w:t>
      </w:r>
      <w:r w:rsidRPr="00C04281">
        <w:rPr>
          <w:rFonts w:ascii="Calibri" w:hAnsi="Calibri" w:cs="Calibri"/>
        </w:rPr>
        <w:t> </w:t>
      </w:r>
      <w:proofErr w:type="spellStart"/>
      <w:r w:rsidRPr="00C04281">
        <w:t>PositivesTotal</w:t>
      </w:r>
      <w:proofErr w:type="spellEnd"/>
      <w:r w:rsidRPr="00C04281">
        <w:rPr>
          <w:rFonts w:ascii="Calibri" w:hAnsi="Calibri" w:cs="Calibri"/>
        </w:rPr>
        <w:t> </w:t>
      </w:r>
      <w:proofErr w:type="spellStart"/>
      <w:r w:rsidRPr="00C04281">
        <w:t>PositivesP</w:t>
      </w:r>
      <w:proofErr w:type="spellEnd"/>
      <w:r w:rsidRPr="00C04281">
        <w:t>(\text{Drug User} | \text{Positive}) = \frac{\text{True Positives}}{\text{Total Positives}}P(Drug </w:t>
      </w:r>
      <w:proofErr w:type="spellStart"/>
      <w:r w:rsidRPr="00C04281">
        <w:t>User</w:t>
      </w:r>
      <w:r w:rsidRPr="00C04281">
        <w:rPr>
          <w:rFonts w:ascii="Cambria Math" w:hAnsi="Cambria Math" w:cs="Cambria Math"/>
        </w:rPr>
        <w:t>∣</w:t>
      </w:r>
      <w:r w:rsidRPr="00C04281">
        <w:t>Positive</w:t>
      </w:r>
      <w:proofErr w:type="spellEnd"/>
      <w:r w:rsidRPr="00C04281">
        <w:t>)=Total </w:t>
      </w:r>
      <w:proofErr w:type="spellStart"/>
      <w:r w:rsidRPr="00C04281">
        <w:t>PositivesTrue</w:t>
      </w:r>
      <w:proofErr w:type="spellEnd"/>
      <w:r w:rsidRPr="00C04281">
        <w:t> Positives​ P(Drug </w:t>
      </w:r>
      <w:proofErr w:type="spellStart"/>
      <w:r w:rsidRPr="00C04281">
        <w:t>User</w:t>
      </w:r>
      <w:r w:rsidRPr="00C04281">
        <w:rPr>
          <w:rFonts w:ascii="Cambria Math" w:hAnsi="Cambria Math" w:cs="Cambria Math"/>
        </w:rPr>
        <w:t>∣</w:t>
      </w:r>
      <w:r w:rsidRPr="00C04281">
        <w:t>Positive</w:t>
      </w:r>
      <w:proofErr w:type="spellEnd"/>
      <w:r w:rsidRPr="00C04281">
        <w:t>)=1968P(\text{Drug User} | \text{Positive}) = \frac{19}{68}P(Drug </w:t>
      </w:r>
      <w:proofErr w:type="spellStart"/>
      <w:r w:rsidRPr="00C04281">
        <w:t>User</w:t>
      </w:r>
      <w:r w:rsidRPr="00C04281">
        <w:rPr>
          <w:rFonts w:ascii="Cambria Math" w:hAnsi="Cambria Math" w:cs="Cambria Math"/>
        </w:rPr>
        <w:t>∣</w:t>
      </w:r>
      <w:r w:rsidRPr="00C04281">
        <w:t>Positive</w:t>
      </w:r>
      <w:proofErr w:type="spellEnd"/>
      <w:r w:rsidRPr="00C04281">
        <w:t>)=6819​ P(Drug </w:t>
      </w:r>
      <w:proofErr w:type="spellStart"/>
      <w:r w:rsidRPr="00C04281">
        <w:t>User</w:t>
      </w:r>
      <w:r w:rsidRPr="00C04281">
        <w:rPr>
          <w:rFonts w:ascii="Cambria Math" w:hAnsi="Cambria Math" w:cs="Cambria Math"/>
        </w:rPr>
        <w:t>∣</w:t>
      </w:r>
      <w:r w:rsidRPr="00C04281">
        <w:t>Positive</w:t>
      </w:r>
      <w:proofErr w:type="spellEnd"/>
      <w:r w:rsidRPr="00C04281">
        <w:t>)</w:t>
      </w:r>
      <w:r w:rsidRPr="00C04281">
        <w:rPr>
          <w:rFonts w:ascii="Calibri" w:hAnsi="Calibri" w:cs="Calibri"/>
        </w:rPr>
        <w:t>≈</w:t>
      </w:r>
      <w:r w:rsidRPr="00C04281">
        <w:t>0.279</w:t>
      </w:r>
      <w:r w:rsidRPr="00C04281">
        <w:rPr>
          <w:rFonts w:ascii="Calibri" w:hAnsi="Calibri" w:cs="Calibri"/>
        </w:rPr>
        <w:t> </w:t>
      </w:r>
      <w:r w:rsidRPr="00C04281">
        <w:t>or</w:t>
      </w:r>
      <w:r w:rsidRPr="00C04281">
        <w:rPr>
          <w:rFonts w:ascii="Calibri" w:hAnsi="Calibri" w:cs="Calibri"/>
        </w:rPr>
        <w:t> </w:t>
      </w:r>
      <w:r w:rsidRPr="00C04281">
        <w:t>27.9%P(\text{Drug User} | \text{Positive}) \</w:t>
      </w:r>
      <w:proofErr w:type="spellStart"/>
      <w:r w:rsidRPr="00C04281">
        <w:t>approx</w:t>
      </w:r>
      <w:proofErr w:type="spellEnd"/>
      <w:r w:rsidRPr="00C04281">
        <w:t xml:space="preserve"> 0.279 \text{ or } 27.9\%P(Drug </w:t>
      </w:r>
      <w:proofErr w:type="spellStart"/>
      <w:r w:rsidRPr="00C04281">
        <w:t>User</w:t>
      </w:r>
      <w:r w:rsidRPr="00C04281">
        <w:rPr>
          <w:rFonts w:ascii="Cambria Math" w:hAnsi="Cambria Math" w:cs="Cambria Math"/>
        </w:rPr>
        <w:t>∣</w:t>
      </w:r>
      <w:r w:rsidRPr="00C04281">
        <w:t>Positive</w:t>
      </w:r>
      <w:proofErr w:type="spellEnd"/>
      <w:r w:rsidRPr="00C04281">
        <w:t xml:space="preserve">)≈0.279 or 27.9% </w:t>
      </w:r>
    </w:p>
    <w:p w14:paraId="1B443927" w14:textId="77777777" w:rsidR="00C04281" w:rsidRPr="00C04281" w:rsidRDefault="00C04281" w:rsidP="00C04281">
      <w:r w:rsidRPr="00C04281">
        <w:t xml:space="preserve">So, even though Alex </w:t>
      </w:r>
      <w:r w:rsidRPr="00C04281">
        <w:rPr>
          <w:b/>
          <w:bCs/>
        </w:rPr>
        <w:t>tested positive</w:t>
      </w:r>
      <w:r w:rsidRPr="00C04281">
        <w:t xml:space="preserve">, the probability that Alex is actually a drug user is </w:t>
      </w:r>
      <w:r w:rsidRPr="00C04281">
        <w:rPr>
          <w:b/>
          <w:bCs/>
        </w:rPr>
        <w:t>only about 28%</w:t>
      </w:r>
      <w:r w:rsidRPr="00C04281">
        <w:t>.</w:t>
      </w:r>
    </w:p>
    <w:p w14:paraId="2351600A" w14:textId="77777777" w:rsidR="00C04281" w:rsidRPr="00C04281" w:rsidRDefault="00C04281" w:rsidP="00C04281">
      <w:r w:rsidRPr="00C04281">
        <w:pict w14:anchorId="105D253C">
          <v:rect id="_x0000_i1145" style="width:0;height:1.5pt" o:hralign="center" o:hrstd="t" o:hr="t" fillcolor="#a0a0a0" stroked="f"/>
        </w:pict>
      </w:r>
    </w:p>
    <w:p w14:paraId="03DE356E" w14:textId="77777777" w:rsidR="00C04281" w:rsidRPr="00C04281" w:rsidRDefault="00C04281" w:rsidP="00C04281">
      <w:pPr>
        <w:rPr>
          <w:b/>
          <w:bCs/>
        </w:rPr>
      </w:pPr>
      <w:r w:rsidRPr="00C04281">
        <w:rPr>
          <w:b/>
          <w:bCs/>
        </w:rPr>
        <w:t>Step 4: Why Is the Probability So Low?</w:t>
      </w:r>
    </w:p>
    <w:p w14:paraId="7EB46F9C" w14:textId="77777777" w:rsidR="00C04281" w:rsidRPr="00C04281" w:rsidRDefault="00C04281" w:rsidP="00C04281">
      <w:r w:rsidRPr="00C04281">
        <w:t xml:space="preserve">Many people assume that if a test is </w:t>
      </w:r>
      <w:r w:rsidRPr="00C04281">
        <w:rPr>
          <w:b/>
          <w:bCs/>
        </w:rPr>
        <w:t>95% accurate</w:t>
      </w:r>
      <w:r w:rsidRPr="00C04281">
        <w:t xml:space="preserve">, a positive result should mean a </w:t>
      </w:r>
      <w:r w:rsidRPr="00C04281">
        <w:rPr>
          <w:b/>
          <w:bCs/>
        </w:rPr>
        <w:t>95% chance that the person is actually a drug user</w:t>
      </w:r>
      <w:r w:rsidRPr="00C04281">
        <w:t>.</w:t>
      </w:r>
    </w:p>
    <w:p w14:paraId="6B2AABC8" w14:textId="77777777" w:rsidR="00C04281" w:rsidRPr="00C04281" w:rsidRDefault="00C04281" w:rsidP="00C04281">
      <w:r w:rsidRPr="00C04281">
        <w:t xml:space="preserve">But </w:t>
      </w:r>
      <w:r w:rsidRPr="00C04281">
        <w:rPr>
          <w:b/>
          <w:bCs/>
        </w:rPr>
        <w:t>that’s wrong</w:t>
      </w:r>
      <w:r w:rsidRPr="00C04281">
        <w:t xml:space="preserve"> because </w:t>
      </w:r>
      <w:r w:rsidRPr="00C04281">
        <w:rPr>
          <w:b/>
          <w:bCs/>
        </w:rPr>
        <w:t>false positives matter!</w:t>
      </w:r>
    </w:p>
    <w:p w14:paraId="5F0CF816" w14:textId="77777777" w:rsidR="00C04281" w:rsidRPr="00C04281" w:rsidRDefault="00C04281" w:rsidP="00C04281">
      <w:r w:rsidRPr="00C04281">
        <w:t>Here’s what’s happening:</w:t>
      </w:r>
    </w:p>
    <w:p w14:paraId="0F965B82" w14:textId="77777777" w:rsidR="00C04281" w:rsidRPr="00C04281" w:rsidRDefault="00C04281" w:rsidP="00C04281">
      <w:pPr>
        <w:numPr>
          <w:ilvl w:val="0"/>
          <w:numId w:val="17"/>
        </w:numPr>
      </w:pPr>
      <w:r w:rsidRPr="00C04281">
        <w:rPr>
          <w:b/>
          <w:bCs/>
        </w:rPr>
        <w:t>The number of non-drug users is much larger than the number of drug users</w:t>
      </w:r>
      <w:r w:rsidRPr="00C04281">
        <w:t xml:space="preserve"> (980 vs. 20).</w:t>
      </w:r>
    </w:p>
    <w:p w14:paraId="164132D7" w14:textId="77777777" w:rsidR="00C04281" w:rsidRPr="00C04281" w:rsidRDefault="00C04281" w:rsidP="00C04281">
      <w:pPr>
        <w:numPr>
          <w:ilvl w:val="0"/>
          <w:numId w:val="17"/>
        </w:numPr>
      </w:pPr>
      <w:r w:rsidRPr="00C04281">
        <w:t xml:space="preserve">Even though the test is accurate, </w:t>
      </w:r>
      <w:r w:rsidRPr="00C04281">
        <w:rPr>
          <w:b/>
          <w:bCs/>
        </w:rPr>
        <w:t>it still makes mistakes</w:t>
      </w:r>
      <w:r w:rsidRPr="00C04281">
        <w:t xml:space="preserve">, and with so many non-drug users, the number of </w:t>
      </w:r>
      <w:r w:rsidRPr="00C04281">
        <w:rPr>
          <w:b/>
          <w:bCs/>
        </w:rPr>
        <w:t>false positives (49)</w:t>
      </w:r>
      <w:r w:rsidRPr="00C04281">
        <w:t xml:space="preserve"> outweighs the </w:t>
      </w:r>
      <w:r w:rsidRPr="00C04281">
        <w:rPr>
          <w:b/>
          <w:bCs/>
        </w:rPr>
        <w:t>true positives (19)</w:t>
      </w:r>
      <w:r w:rsidRPr="00C04281">
        <w:t>.</w:t>
      </w:r>
    </w:p>
    <w:p w14:paraId="5E4826D0" w14:textId="77777777" w:rsidR="00C04281" w:rsidRPr="00C04281" w:rsidRDefault="00C04281" w:rsidP="00C04281">
      <w:pPr>
        <w:numPr>
          <w:ilvl w:val="0"/>
          <w:numId w:val="17"/>
        </w:numPr>
      </w:pPr>
      <w:r w:rsidRPr="00C04281">
        <w:t>As a result, a positive test result doesn’t automatically mean someone is very likely to be a drug user.</w:t>
      </w:r>
    </w:p>
    <w:p w14:paraId="1105E90F" w14:textId="77777777" w:rsidR="00C04281" w:rsidRPr="00C04281" w:rsidRDefault="00C04281" w:rsidP="00C04281">
      <w:r w:rsidRPr="00C04281">
        <w:pict w14:anchorId="606A1C6D">
          <v:rect id="_x0000_i1146" style="width:0;height:1.5pt" o:hralign="center" o:hrstd="t" o:hr="t" fillcolor="#a0a0a0" stroked="f"/>
        </w:pict>
      </w:r>
    </w:p>
    <w:p w14:paraId="2ACAA2B7" w14:textId="77777777" w:rsidR="00C04281" w:rsidRPr="00C04281" w:rsidRDefault="00C04281" w:rsidP="00C04281">
      <w:pPr>
        <w:rPr>
          <w:b/>
          <w:bCs/>
        </w:rPr>
      </w:pPr>
      <w:r w:rsidRPr="00C04281">
        <w:rPr>
          <w:b/>
          <w:bCs/>
        </w:rPr>
        <w:t>Final Takeaway</w:t>
      </w:r>
    </w:p>
    <w:p w14:paraId="3AD11E26" w14:textId="77777777" w:rsidR="00C04281" w:rsidRPr="00C04281" w:rsidRDefault="00C04281" w:rsidP="00C04281">
      <w:r w:rsidRPr="00C04281">
        <w:t xml:space="preserve">This is the </w:t>
      </w:r>
      <w:r w:rsidRPr="00C04281">
        <w:rPr>
          <w:b/>
          <w:bCs/>
        </w:rPr>
        <w:t>same logic</w:t>
      </w:r>
      <w:r w:rsidRPr="00C04281">
        <w:t xml:space="preserve"> as Charlotte’s flu test:</w:t>
      </w:r>
    </w:p>
    <w:p w14:paraId="037E5F37" w14:textId="77777777" w:rsidR="00C04281" w:rsidRPr="00C04281" w:rsidRDefault="00C04281" w:rsidP="00C04281">
      <w:pPr>
        <w:numPr>
          <w:ilvl w:val="0"/>
          <w:numId w:val="18"/>
        </w:numPr>
      </w:pPr>
      <w:r w:rsidRPr="00C04281">
        <w:t xml:space="preserve">Even though the test is fairly accurate, </w:t>
      </w:r>
      <w:r w:rsidRPr="00C04281">
        <w:rPr>
          <w:b/>
          <w:bCs/>
        </w:rPr>
        <w:t>false positives make up the majority of positive results</w:t>
      </w:r>
      <w:r w:rsidRPr="00C04281">
        <w:t xml:space="preserve"> because most people tested </w:t>
      </w:r>
      <w:r w:rsidRPr="00C04281">
        <w:rPr>
          <w:b/>
          <w:bCs/>
        </w:rPr>
        <w:t>don’t actually have the condition</w:t>
      </w:r>
      <w:r w:rsidRPr="00C04281">
        <w:t>.</w:t>
      </w:r>
    </w:p>
    <w:p w14:paraId="2217786E" w14:textId="77777777" w:rsidR="00C04281" w:rsidRPr="00C04281" w:rsidRDefault="00C04281" w:rsidP="00C04281">
      <w:pPr>
        <w:numPr>
          <w:ilvl w:val="0"/>
          <w:numId w:val="18"/>
        </w:numPr>
      </w:pPr>
      <w:r w:rsidRPr="00C04281">
        <w:rPr>
          <w:b/>
          <w:bCs/>
        </w:rPr>
        <w:t>Alex is more likely to be innocent than guilty</w:t>
      </w:r>
      <w:r w:rsidRPr="00C04281">
        <w:t xml:space="preserve">, just like </w:t>
      </w:r>
      <w:r w:rsidRPr="00C04281">
        <w:rPr>
          <w:b/>
          <w:bCs/>
        </w:rPr>
        <w:t>Charlotte is more likely to be healthy than sick</w:t>
      </w:r>
      <w:r w:rsidRPr="00C04281">
        <w:t>.</w:t>
      </w:r>
    </w:p>
    <w:p w14:paraId="7973D751" w14:textId="77777777" w:rsidR="00C04281" w:rsidRPr="00C04281" w:rsidRDefault="00C04281" w:rsidP="00C04281">
      <w:r w:rsidRPr="00C04281">
        <w:t xml:space="preserve">Would you like to go through another example, or do you feel comfortable with the concept now? </w:t>
      </w:r>
      <w:r w:rsidRPr="00C04281">
        <w:rPr>
          <w:rFonts w:ascii="Segoe UI Emoji" w:hAnsi="Segoe UI Emoji" w:cs="Segoe UI Emoji"/>
        </w:rPr>
        <w:t>😊</w:t>
      </w:r>
    </w:p>
    <w:p w14:paraId="6C1849F1" w14:textId="77777777" w:rsidR="00C04281" w:rsidRPr="00C04281" w:rsidRDefault="00C04281" w:rsidP="00C04281">
      <w:r w:rsidRPr="00C04281">
        <w:t>4o</w:t>
      </w:r>
    </w:p>
    <w:p w14:paraId="7AD984C7" w14:textId="77777777" w:rsidR="00C04281" w:rsidRPr="00C04281" w:rsidRDefault="00C04281" w:rsidP="00C04281">
      <w:pPr>
        <w:rPr>
          <w:vanish/>
        </w:rPr>
      </w:pPr>
      <w:r w:rsidRPr="00C04281">
        <w:rPr>
          <w:vanish/>
        </w:rPr>
        <w:t>Top of Form</w:t>
      </w:r>
    </w:p>
    <w:p w14:paraId="05C7CB98" w14:textId="77777777" w:rsidR="00C04281" w:rsidRPr="00C04281" w:rsidRDefault="00C04281" w:rsidP="00C04281">
      <w:pPr>
        <w:rPr>
          <w:vanish/>
        </w:rPr>
      </w:pPr>
      <w:r w:rsidRPr="00C04281">
        <w:rPr>
          <w:vanish/>
        </w:rPr>
        <w:t>Bottom of Form</w:t>
      </w:r>
    </w:p>
    <w:p w14:paraId="5DC58E0C" w14:textId="77777777" w:rsidR="00C04281" w:rsidRDefault="00C04281"/>
    <w:sectPr w:rsidR="00C04281" w:rsidSect="00D6195D">
      <w:headerReference w:type="even" r:id="rId7"/>
      <w:headerReference w:type="default" r:id="rId8"/>
      <w:footerReference w:type="even" r:id="rId9"/>
      <w:footerReference w:type="default" r:id="rId10"/>
      <w:headerReference w:type="first" r:id="rId11"/>
      <w:footerReference w:type="first" r:id="rId12"/>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2B40B0" w14:textId="77777777" w:rsidR="0007118F" w:rsidRDefault="0007118F" w:rsidP="00B65B4A">
      <w:pPr>
        <w:spacing w:after="0" w:line="240" w:lineRule="auto"/>
      </w:pPr>
      <w:r>
        <w:separator/>
      </w:r>
    </w:p>
  </w:endnote>
  <w:endnote w:type="continuationSeparator" w:id="0">
    <w:p w14:paraId="11E51230" w14:textId="77777777" w:rsidR="0007118F" w:rsidRDefault="0007118F"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03805" w14:textId="77777777" w:rsidR="00D6195D" w:rsidRDefault="00D61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57E32" w14:textId="77777777" w:rsidR="00D6195D" w:rsidRDefault="00D6195D">
    <w:pPr>
      <w:pStyle w:val="Footer"/>
    </w:pPr>
  </w:p>
  <w:sdt>
    <w:sdtPr>
      <w:id w:val="-1500572951"/>
      <w:docPartObj>
        <w:docPartGallery w:val="Page Numbers (Bottom of Page)"/>
        <w:docPartUnique/>
      </w:docPartObj>
    </w:sdtPr>
    <w:sdtContent>
      <w:sdt>
        <w:sdtPr>
          <w:id w:val="-1705238520"/>
          <w:docPartObj>
            <w:docPartGallery w:val="Page Numbers (Top of Page)"/>
            <w:docPartUnique/>
          </w:docPartObj>
        </w:sdtPr>
        <w:sdtContent>
          <w:p w14:paraId="39472B7E" w14:textId="42B4CAAB"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1F1803">
              <w:rPr>
                <w:b/>
                <w:bCs/>
                <w:noProof/>
                <w:sz w:val="24"/>
                <w:szCs w:val="24"/>
              </w:rPr>
              <w:t>chatgpt_bayes_theorem_examples.docx</w:t>
            </w:r>
            <w:r>
              <w:rPr>
                <w:b/>
                <w:bCs/>
                <w:sz w:val="24"/>
                <w:szCs w:val="24"/>
              </w:rPr>
              <w:fldChar w:fldCharType="end"/>
            </w:r>
          </w:p>
        </w:sdtContent>
      </w:sdt>
    </w:sdtContent>
  </w:sdt>
  <w:p w14:paraId="7A5C46C1" w14:textId="77777777" w:rsidR="00B65B4A" w:rsidRDefault="00B65B4A" w:rsidP="00D6195D">
    <w:pPr>
      <w:pStyle w:val="Footer"/>
      <w:ind w:left="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6ECFC" w14:textId="77777777" w:rsidR="00D6195D" w:rsidRDefault="00D61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74DD7" w14:textId="77777777" w:rsidR="0007118F" w:rsidRDefault="0007118F" w:rsidP="00B65B4A">
      <w:pPr>
        <w:spacing w:after="0" w:line="240" w:lineRule="auto"/>
      </w:pPr>
      <w:r>
        <w:separator/>
      </w:r>
    </w:p>
  </w:footnote>
  <w:footnote w:type="continuationSeparator" w:id="0">
    <w:p w14:paraId="3D50A2D6" w14:textId="77777777" w:rsidR="0007118F" w:rsidRDefault="0007118F"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A99AA" w14:textId="77777777" w:rsidR="00D6195D" w:rsidRDefault="00D61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CD57B" w14:textId="77777777" w:rsidR="00B65B4A" w:rsidRDefault="00B65B4A">
    <w:pPr>
      <w:pStyle w:val="Header"/>
    </w:pPr>
    <w:r>
      <w:tab/>
    </w:r>
    <w:r>
      <w:tab/>
    </w:r>
    <w:r w:rsidR="00A36D94">
      <w:t>x</w:t>
    </w:r>
    <w:r>
      <w:t>/</w:t>
    </w:r>
    <w:r w:rsidR="00A36D94">
      <w:t>x</w:t>
    </w:r>
    <w:r>
      <w:t xml:space="preserve">/2023 </w:t>
    </w:r>
    <w:r w:rsidR="00A36D94">
      <w:t>x</w:t>
    </w:r>
    <w:r>
      <w:t>:</w:t>
    </w:r>
    <w:r w:rsidR="00A36D94">
      <w:t>xx</w:t>
    </w:r>
    <w:r>
      <w:t xml:space="preserve"> PM</w:t>
    </w:r>
  </w:p>
  <w:p w14:paraId="3EA6A208" w14:textId="77777777" w:rsidR="00D6195D" w:rsidRDefault="00D619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CFE32" w14:textId="77777777" w:rsidR="00D6195D" w:rsidRDefault="00D61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50C71"/>
    <w:multiLevelType w:val="multilevel"/>
    <w:tmpl w:val="E9C2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77C1D"/>
    <w:multiLevelType w:val="multilevel"/>
    <w:tmpl w:val="6F70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A085D"/>
    <w:multiLevelType w:val="multilevel"/>
    <w:tmpl w:val="0AA6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81B0E"/>
    <w:multiLevelType w:val="multilevel"/>
    <w:tmpl w:val="47785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8C3842"/>
    <w:multiLevelType w:val="multilevel"/>
    <w:tmpl w:val="DED66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D29A7"/>
    <w:multiLevelType w:val="multilevel"/>
    <w:tmpl w:val="5DAE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D024A"/>
    <w:multiLevelType w:val="multilevel"/>
    <w:tmpl w:val="1DA48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39328E"/>
    <w:multiLevelType w:val="multilevel"/>
    <w:tmpl w:val="57CC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7527C3"/>
    <w:multiLevelType w:val="multilevel"/>
    <w:tmpl w:val="2124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443C8F"/>
    <w:multiLevelType w:val="multilevel"/>
    <w:tmpl w:val="1324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1D7E8A"/>
    <w:multiLevelType w:val="multilevel"/>
    <w:tmpl w:val="9420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6C55B0"/>
    <w:multiLevelType w:val="multilevel"/>
    <w:tmpl w:val="32DE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E31A0E"/>
    <w:multiLevelType w:val="multilevel"/>
    <w:tmpl w:val="7510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FA597F"/>
    <w:multiLevelType w:val="multilevel"/>
    <w:tmpl w:val="413E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44683A"/>
    <w:multiLevelType w:val="multilevel"/>
    <w:tmpl w:val="9880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EA405E"/>
    <w:multiLevelType w:val="multilevel"/>
    <w:tmpl w:val="2AB23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CA938C4"/>
    <w:multiLevelType w:val="multilevel"/>
    <w:tmpl w:val="12FCB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979074">
    <w:abstractNumId w:val="16"/>
  </w:num>
  <w:num w:numId="2" w16cid:durableId="1698890383">
    <w:abstractNumId w:val="15"/>
  </w:num>
  <w:num w:numId="3" w16cid:durableId="1460150944">
    <w:abstractNumId w:val="10"/>
  </w:num>
  <w:num w:numId="4" w16cid:durableId="243299990">
    <w:abstractNumId w:val="0"/>
  </w:num>
  <w:num w:numId="5" w16cid:durableId="1518350260">
    <w:abstractNumId w:val="4"/>
  </w:num>
  <w:num w:numId="6" w16cid:durableId="615794708">
    <w:abstractNumId w:val="8"/>
  </w:num>
  <w:num w:numId="7" w16cid:durableId="418913979">
    <w:abstractNumId w:val="13"/>
  </w:num>
  <w:num w:numId="8" w16cid:durableId="521670442">
    <w:abstractNumId w:val="2"/>
  </w:num>
  <w:num w:numId="9" w16cid:durableId="1283224244">
    <w:abstractNumId w:val="14"/>
  </w:num>
  <w:num w:numId="10" w16cid:durableId="253050200">
    <w:abstractNumId w:val="7"/>
  </w:num>
  <w:num w:numId="11" w16cid:durableId="643897779">
    <w:abstractNumId w:val="3"/>
  </w:num>
  <w:num w:numId="12" w16cid:durableId="766927250">
    <w:abstractNumId w:val="17"/>
  </w:num>
  <w:num w:numId="13" w16cid:durableId="842092140">
    <w:abstractNumId w:val="11"/>
  </w:num>
  <w:num w:numId="14" w16cid:durableId="683173110">
    <w:abstractNumId w:val="9"/>
  </w:num>
  <w:num w:numId="15" w16cid:durableId="2080977301">
    <w:abstractNumId w:val="1"/>
  </w:num>
  <w:num w:numId="16" w16cid:durableId="1512179569">
    <w:abstractNumId w:val="12"/>
  </w:num>
  <w:num w:numId="17" w16cid:durableId="2084797535">
    <w:abstractNumId w:val="6"/>
  </w:num>
  <w:num w:numId="18" w16cid:durableId="13110622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446"/>
    <w:rsid w:val="00032E53"/>
    <w:rsid w:val="00035B86"/>
    <w:rsid w:val="0007118F"/>
    <w:rsid w:val="001F1803"/>
    <w:rsid w:val="002F3278"/>
    <w:rsid w:val="00326E94"/>
    <w:rsid w:val="003501C2"/>
    <w:rsid w:val="00364446"/>
    <w:rsid w:val="004067F5"/>
    <w:rsid w:val="004438D6"/>
    <w:rsid w:val="004D4435"/>
    <w:rsid w:val="006F70C7"/>
    <w:rsid w:val="007443AE"/>
    <w:rsid w:val="00827149"/>
    <w:rsid w:val="009D75D0"/>
    <w:rsid w:val="00A36D94"/>
    <w:rsid w:val="00B12833"/>
    <w:rsid w:val="00B65B4A"/>
    <w:rsid w:val="00BC7205"/>
    <w:rsid w:val="00BF0D34"/>
    <w:rsid w:val="00C04281"/>
    <w:rsid w:val="00D6195D"/>
    <w:rsid w:val="00EE4FD3"/>
    <w:rsid w:val="00F14738"/>
    <w:rsid w:val="00F37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851566"/>
  <w15:chartTrackingRefBased/>
  <w15:docId w15:val="{55D09183-5616-480A-A804-231F34E58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32284">
      <w:bodyDiv w:val="1"/>
      <w:marLeft w:val="0"/>
      <w:marRight w:val="0"/>
      <w:marTop w:val="0"/>
      <w:marBottom w:val="0"/>
      <w:divBdr>
        <w:top w:val="none" w:sz="0" w:space="0" w:color="auto"/>
        <w:left w:val="none" w:sz="0" w:space="0" w:color="auto"/>
        <w:bottom w:val="none" w:sz="0" w:space="0" w:color="auto"/>
        <w:right w:val="none" w:sz="0" w:space="0" w:color="auto"/>
      </w:divBdr>
    </w:div>
    <w:div w:id="224530409">
      <w:bodyDiv w:val="1"/>
      <w:marLeft w:val="0"/>
      <w:marRight w:val="0"/>
      <w:marTop w:val="0"/>
      <w:marBottom w:val="0"/>
      <w:divBdr>
        <w:top w:val="none" w:sz="0" w:space="0" w:color="auto"/>
        <w:left w:val="none" w:sz="0" w:space="0" w:color="auto"/>
        <w:bottom w:val="none" w:sz="0" w:space="0" w:color="auto"/>
        <w:right w:val="none" w:sz="0" w:space="0" w:color="auto"/>
      </w:divBdr>
      <w:divsChild>
        <w:div w:id="755320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3919559">
      <w:bodyDiv w:val="1"/>
      <w:marLeft w:val="0"/>
      <w:marRight w:val="0"/>
      <w:marTop w:val="0"/>
      <w:marBottom w:val="0"/>
      <w:divBdr>
        <w:top w:val="none" w:sz="0" w:space="0" w:color="auto"/>
        <w:left w:val="none" w:sz="0" w:space="0" w:color="auto"/>
        <w:bottom w:val="none" w:sz="0" w:space="0" w:color="auto"/>
        <w:right w:val="none" w:sz="0" w:space="0" w:color="auto"/>
      </w:divBdr>
      <w:divsChild>
        <w:div w:id="1199732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1935529">
      <w:bodyDiv w:val="1"/>
      <w:marLeft w:val="0"/>
      <w:marRight w:val="0"/>
      <w:marTop w:val="0"/>
      <w:marBottom w:val="0"/>
      <w:divBdr>
        <w:top w:val="none" w:sz="0" w:space="0" w:color="auto"/>
        <w:left w:val="none" w:sz="0" w:space="0" w:color="auto"/>
        <w:bottom w:val="none" w:sz="0" w:space="0" w:color="auto"/>
        <w:right w:val="none" w:sz="0" w:space="0" w:color="auto"/>
      </w:divBdr>
      <w:divsChild>
        <w:div w:id="369116203">
          <w:marLeft w:val="0"/>
          <w:marRight w:val="0"/>
          <w:marTop w:val="0"/>
          <w:marBottom w:val="0"/>
          <w:divBdr>
            <w:top w:val="none" w:sz="0" w:space="0" w:color="auto"/>
            <w:left w:val="none" w:sz="0" w:space="0" w:color="auto"/>
            <w:bottom w:val="none" w:sz="0" w:space="0" w:color="auto"/>
            <w:right w:val="none" w:sz="0" w:space="0" w:color="auto"/>
          </w:divBdr>
          <w:divsChild>
            <w:div w:id="1320504836">
              <w:marLeft w:val="0"/>
              <w:marRight w:val="0"/>
              <w:marTop w:val="0"/>
              <w:marBottom w:val="0"/>
              <w:divBdr>
                <w:top w:val="none" w:sz="0" w:space="0" w:color="auto"/>
                <w:left w:val="none" w:sz="0" w:space="0" w:color="auto"/>
                <w:bottom w:val="none" w:sz="0" w:space="0" w:color="auto"/>
                <w:right w:val="none" w:sz="0" w:space="0" w:color="auto"/>
              </w:divBdr>
              <w:divsChild>
                <w:div w:id="2091729873">
                  <w:marLeft w:val="0"/>
                  <w:marRight w:val="0"/>
                  <w:marTop w:val="0"/>
                  <w:marBottom w:val="0"/>
                  <w:divBdr>
                    <w:top w:val="none" w:sz="0" w:space="0" w:color="auto"/>
                    <w:left w:val="none" w:sz="0" w:space="0" w:color="auto"/>
                    <w:bottom w:val="none" w:sz="0" w:space="0" w:color="auto"/>
                    <w:right w:val="none" w:sz="0" w:space="0" w:color="auto"/>
                  </w:divBdr>
                  <w:divsChild>
                    <w:div w:id="321812428">
                      <w:marLeft w:val="0"/>
                      <w:marRight w:val="0"/>
                      <w:marTop w:val="0"/>
                      <w:marBottom w:val="0"/>
                      <w:divBdr>
                        <w:top w:val="none" w:sz="0" w:space="0" w:color="auto"/>
                        <w:left w:val="none" w:sz="0" w:space="0" w:color="auto"/>
                        <w:bottom w:val="none" w:sz="0" w:space="0" w:color="auto"/>
                        <w:right w:val="none" w:sz="0" w:space="0" w:color="auto"/>
                      </w:divBdr>
                      <w:divsChild>
                        <w:div w:id="791939964">
                          <w:marLeft w:val="0"/>
                          <w:marRight w:val="0"/>
                          <w:marTop w:val="0"/>
                          <w:marBottom w:val="0"/>
                          <w:divBdr>
                            <w:top w:val="none" w:sz="0" w:space="0" w:color="auto"/>
                            <w:left w:val="none" w:sz="0" w:space="0" w:color="auto"/>
                            <w:bottom w:val="none" w:sz="0" w:space="0" w:color="auto"/>
                            <w:right w:val="none" w:sz="0" w:space="0" w:color="auto"/>
                          </w:divBdr>
                          <w:divsChild>
                            <w:div w:id="1807434291">
                              <w:marLeft w:val="0"/>
                              <w:marRight w:val="0"/>
                              <w:marTop w:val="0"/>
                              <w:marBottom w:val="0"/>
                              <w:divBdr>
                                <w:top w:val="none" w:sz="0" w:space="0" w:color="auto"/>
                                <w:left w:val="none" w:sz="0" w:space="0" w:color="auto"/>
                                <w:bottom w:val="none" w:sz="0" w:space="0" w:color="auto"/>
                                <w:right w:val="none" w:sz="0" w:space="0" w:color="auto"/>
                              </w:divBdr>
                              <w:divsChild>
                                <w:div w:id="62996694">
                                  <w:marLeft w:val="0"/>
                                  <w:marRight w:val="0"/>
                                  <w:marTop w:val="0"/>
                                  <w:marBottom w:val="0"/>
                                  <w:divBdr>
                                    <w:top w:val="none" w:sz="0" w:space="0" w:color="auto"/>
                                    <w:left w:val="none" w:sz="0" w:space="0" w:color="auto"/>
                                    <w:bottom w:val="none" w:sz="0" w:space="0" w:color="auto"/>
                                    <w:right w:val="none" w:sz="0" w:space="0" w:color="auto"/>
                                  </w:divBdr>
                                  <w:divsChild>
                                    <w:div w:id="121312511">
                                      <w:marLeft w:val="0"/>
                                      <w:marRight w:val="0"/>
                                      <w:marTop w:val="0"/>
                                      <w:marBottom w:val="0"/>
                                      <w:divBdr>
                                        <w:top w:val="none" w:sz="0" w:space="0" w:color="auto"/>
                                        <w:left w:val="none" w:sz="0" w:space="0" w:color="auto"/>
                                        <w:bottom w:val="none" w:sz="0" w:space="0" w:color="auto"/>
                                        <w:right w:val="none" w:sz="0" w:space="0" w:color="auto"/>
                                      </w:divBdr>
                                      <w:divsChild>
                                        <w:div w:id="911890698">
                                          <w:marLeft w:val="0"/>
                                          <w:marRight w:val="0"/>
                                          <w:marTop w:val="0"/>
                                          <w:marBottom w:val="0"/>
                                          <w:divBdr>
                                            <w:top w:val="none" w:sz="0" w:space="0" w:color="auto"/>
                                            <w:left w:val="none" w:sz="0" w:space="0" w:color="auto"/>
                                            <w:bottom w:val="none" w:sz="0" w:space="0" w:color="auto"/>
                                            <w:right w:val="none" w:sz="0" w:space="0" w:color="auto"/>
                                          </w:divBdr>
                                          <w:divsChild>
                                            <w:div w:id="630524790">
                                              <w:marLeft w:val="0"/>
                                              <w:marRight w:val="0"/>
                                              <w:marTop w:val="0"/>
                                              <w:marBottom w:val="0"/>
                                              <w:divBdr>
                                                <w:top w:val="none" w:sz="0" w:space="0" w:color="auto"/>
                                                <w:left w:val="none" w:sz="0" w:space="0" w:color="auto"/>
                                                <w:bottom w:val="none" w:sz="0" w:space="0" w:color="auto"/>
                                                <w:right w:val="none" w:sz="0" w:space="0" w:color="auto"/>
                                              </w:divBdr>
                                              <w:divsChild>
                                                <w:div w:id="886910877">
                                                  <w:marLeft w:val="0"/>
                                                  <w:marRight w:val="0"/>
                                                  <w:marTop w:val="0"/>
                                                  <w:marBottom w:val="0"/>
                                                  <w:divBdr>
                                                    <w:top w:val="none" w:sz="0" w:space="0" w:color="auto"/>
                                                    <w:left w:val="none" w:sz="0" w:space="0" w:color="auto"/>
                                                    <w:bottom w:val="none" w:sz="0" w:space="0" w:color="auto"/>
                                                    <w:right w:val="none" w:sz="0" w:space="0" w:color="auto"/>
                                                  </w:divBdr>
                                                  <w:divsChild>
                                                    <w:div w:id="16806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787015">
                                          <w:marLeft w:val="0"/>
                                          <w:marRight w:val="0"/>
                                          <w:marTop w:val="0"/>
                                          <w:marBottom w:val="0"/>
                                          <w:divBdr>
                                            <w:top w:val="none" w:sz="0" w:space="0" w:color="auto"/>
                                            <w:left w:val="none" w:sz="0" w:space="0" w:color="auto"/>
                                            <w:bottom w:val="none" w:sz="0" w:space="0" w:color="auto"/>
                                            <w:right w:val="none" w:sz="0" w:space="0" w:color="auto"/>
                                          </w:divBdr>
                                          <w:divsChild>
                                            <w:div w:id="1617062713">
                                              <w:marLeft w:val="0"/>
                                              <w:marRight w:val="0"/>
                                              <w:marTop w:val="0"/>
                                              <w:marBottom w:val="0"/>
                                              <w:divBdr>
                                                <w:top w:val="none" w:sz="0" w:space="0" w:color="auto"/>
                                                <w:left w:val="none" w:sz="0" w:space="0" w:color="auto"/>
                                                <w:bottom w:val="none" w:sz="0" w:space="0" w:color="auto"/>
                                                <w:right w:val="none" w:sz="0" w:space="0" w:color="auto"/>
                                              </w:divBdr>
                                              <w:divsChild>
                                                <w:div w:id="174872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1051432">
          <w:marLeft w:val="0"/>
          <w:marRight w:val="0"/>
          <w:marTop w:val="0"/>
          <w:marBottom w:val="0"/>
          <w:divBdr>
            <w:top w:val="none" w:sz="0" w:space="0" w:color="auto"/>
            <w:left w:val="none" w:sz="0" w:space="0" w:color="auto"/>
            <w:bottom w:val="none" w:sz="0" w:space="0" w:color="auto"/>
            <w:right w:val="none" w:sz="0" w:space="0" w:color="auto"/>
          </w:divBdr>
          <w:divsChild>
            <w:div w:id="1754819698">
              <w:marLeft w:val="0"/>
              <w:marRight w:val="0"/>
              <w:marTop w:val="0"/>
              <w:marBottom w:val="0"/>
              <w:divBdr>
                <w:top w:val="none" w:sz="0" w:space="0" w:color="auto"/>
                <w:left w:val="none" w:sz="0" w:space="0" w:color="auto"/>
                <w:bottom w:val="none" w:sz="0" w:space="0" w:color="auto"/>
                <w:right w:val="none" w:sz="0" w:space="0" w:color="auto"/>
              </w:divBdr>
              <w:divsChild>
                <w:div w:id="1101492518">
                  <w:marLeft w:val="0"/>
                  <w:marRight w:val="0"/>
                  <w:marTop w:val="0"/>
                  <w:marBottom w:val="0"/>
                  <w:divBdr>
                    <w:top w:val="none" w:sz="0" w:space="0" w:color="auto"/>
                    <w:left w:val="none" w:sz="0" w:space="0" w:color="auto"/>
                    <w:bottom w:val="none" w:sz="0" w:space="0" w:color="auto"/>
                    <w:right w:val="none" w:sz="0" w:space="0" w:color="auto"/>
                  </w:divBdr>
                  <w:divsChild>
                    <w:div w:id="1526089548">
                      <w:marLeft w:val="0"/>
                      <w:marRight w:val="0"/>
                      <w:marTop w:val="0"/>
                      <w:marBottom w:val="0"/>
                      <w:divBdr>
                        <w:top w:val="none" w:sz="0" w:space="0" w:color="auto"/>
                        <w:left w:val="none" w:sz="0" w:space="0" w:color="auto"/>
                        <w:bottom w:val="none" w:sz="0" w:space="0" w:color="auto"/>
                        <w:right w:val="none" w:sz="0" w:space="0" w:color="auto"/>
                      </w:divBdr>
                      <w:divsChild>
                        <w:div w:id="80747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9909795">
      <w:bodyDiv w:val="1"/>
      <w:marLeft w:val="0"/>
      <w:marRight w:val="0"/>
      <w:marTop w:val="0"/>
      <w:marBottom w:val="0"/>
      <w:divBdr>
        <w:top w:val="none" w:sz="0" w:space="0" w:color="auto"/>
        <w:left w:val="none" w:sz="0" w:space="0" w:color="auto"/>
        <w:bottom w:val="none" w:sz="0" w:space="0" w:color="auto"/>
        <w:right w:val="none" w:sz="0" w:space="0" w:color="auto"/>
      </w:divBdr>
    </w:div>
    <w:div w:id="1836843921">
      <w:bodyDiv w:val="1"/>
      <w:marLeft w:val="0"/>
      <w:marRight w:val="0"/>
      <w:marTop w:val="0"/>
      <w:marBottom w:val="0"/>
      <w:divBdr>
        <w:top w:val="none" w:sz="0" w:space="0" w:color="auto"/>
        <w:left w:val="none" w:sz="0" w:space="0" w:color="auto"/>
        <w:bottom w:val="none" w:sz="0" w:space="0" w:color="auto"/>
        <w:right w:val="none" w:sz="0" w:space="0" w:color="auto"/>
      </w:divBdr>
      <w:divsChild>
        <w:div w:id="1036390198">
          <w:marLeft w:val="0"/>
          <w:marRight w:val="0"/>
          <w:marTop w:val="0"/>
          <w:marBottom w:val="0"/>
          <w:divBdr>
            <w:top w:val="none" w:sz="0" w:space="0" w:color="auto"/>
            <w:left w:val="none" w:sz="0" w:space="0" w:color="auto"/>
            <w:bottom w:val="none" w:sz="0" w:space="0" w:color="auto"/>
            <w:right w:val="none" w:sz="0" w:space="0" w:color="auto"/>
          </w:divBdr>
          <w:divsChild>
            <w:div w:id="1182629034">
              <w:marLeft w:val="0"/>
              <w:marRight w:val="0"/>
              <w:marTop w:val="0"/>
              <w:marBottom w:val="0"/>
              <w:divBdr>
                <w:top w:val="none" w:sz="0" w:space="0" w:color="auto"/>
                <w:left w:val="none" w:sz="0" w:space="0" w:color="auto"/>
                <w:bottom w:val="none" w:sz="0" w:space="0" w:color="auto"/>
                <w:right w:val="none" w:sz="0" w:space="0" w:color="auto"/>
              </w:divBdr>
              <w:divsChild>
                <w:div w:id="1961186025">
                  <w:marLeft w:val="0"/>
                  <w:marRight w:val="0"/>
                  <w:marTop w:val="0"/>
                  <w:marBottom w:val="0"/>
                  <w:divBdr>
                    <w:top w:val="none" w:sz="0" w:space="0" w:color="auto"/>
                    <w:left w:val="none" w:sz="0" w:space="0" w:color="auto"/>
                    <w:bottom w:val="none" w:sz="0" w:space="0" w:color="auto"/>
                    <w:right w:val="none" w:sz="0" w:space="0" w:color="auto"/>
                  </w:divBdr>
                  <w:divsChild>
                    <w:div w:id="322659888">
                      <w:marLeft w:val="0"/>
                      <w:marRight w:val="0"/>
                      <w:marTop w:val="0"/>
                      <w:marBottom w:val="0"/>
                      <w:divBdr>
                        <w:top w:val="none" w:sz="0" w:space="0" w:color="auto"/>
                        <w:left w:val="none" w:sz="0" w:space="0" w:color="auto"/>
                        <w:bottom w:val="none" w:sz="0" w:space="0" w:color="auto"/>
                        <w:right w:val="none" w:sz="0" w:space="0" w:color="auto"/>
                      </w:divBdr>
                      <w:divsChild>
                        <w:div w:id="1368677520">
                          <w:marLeft w:val="0"/>
                          <w:marRight w:val="0"/>
                          <w:marTop w:val="0"/>
                          <w:marBottom w:val="0"/>
                          <w:divBdr>
                            <w:top w:val="none" w:sz="0" w:space="0" w:color="auto"/>
                            <w:left w:val="none" w:sz="0" w:space="0" w:color="auto"/>
                            <w:bottom w:val="none" w:sz="0" w:space="0" w:color="auto"/>
                            <w:right w:val="none" w:sz="0" w:space="0" w:color="auto"/>
                          </w:divBdr>
                          <w:divsChild>
                            <w:div w:id="1755277181">
                              <w:marLeft w:val="0"/>
                              <w:marRight w:val="0"/>
                              <w:marTop w:val="0"/>
                              <w:marBottom w:val="0"/>
                              <w:divBdr>
                                <w:top w:val="none" w:sz="0" w:space="0" w:color="auto"/>
                                <w:left w:val="none" w:sz="0" w:space="0" w:color="auto"/>
                                <w:bottom w:val="none" w:sz="0" w:space="0" w:color="auto"/>
                                <w:right w:val="none" w:sz="0" w:space="0" w:color="auto"/>
                              </w:divBdr>
                              <w:divsChild>
                                <w:div w:id="1061248443">
                                  <w:marLeft w:val="0"/>
                                  <w:marRight w:val="0"/>
                                  <w:marTop w:val="0"/>
                                  <w:marBottom w:val="0"/>
                                  <w:divBdr>
                                    <w:top w:val="none" w:sz="0" w:space="0" w:color="auto"/>
                                    <w:left w:val="none" w:sz="0" w:space="0" w:color="auto"/>
                                    <w:bottom w:val="none" w:sz="0" w:space="0" w:color="auto"/>
                                    <w:right w:val="none" w:sz="0" w:space="0" w:color="auto"/>
                                  </w:divBdr>
                                  <w:divsChild>
                                    <w:div w:id="693262527">
                                      <w:marLeft w:val="0"/>
                                      <w:marRight w:val="0"/>
                                      <w:marTop w:val="0"/>
                                      <w:marBottom w:val="0"/>
                                      <w:divBdr>
                                        <w:top w:val="none" w:sz="0" w:space="0" w:color="auto"/>
                                        <w:left w:val="none" w:sz="0" w:space="0" w:color="auto"/>
                                        <w:bottom w:val="none" w:sz="0" w:space="0" w:color="auto"/>
                                        <w:right w:val="none" w:sz="0" w:space="0" w:color="auto"/>
                                      </w:divBdr>
                                      <w:divsChild>
                                        <w:div w:id="728380455">
                                          <w:marLeft w:val="0"/>
                                          <w:marRight w:val="0"/>
                                          <w:marTop w:val="0"/>
                                          <w:marBottom w:val="0"/>
                                          <w:divBdr>
                                            <w:top w:val="none" w:sz="0" w:space="0" w:color="auto"/>
                                            <w:left w:val="none" w:sz="0" w:space="0" w:color="auto"/>
                                            <w:bottom w:val="none" w:sz="0" w:space="0" w:color="auto"/>
                                            <w:right w:val="none" w:sz="0" w:space="0" w:color="auto"/>
                                          </w:divBdr>
                                          <w:divsChild>
                                            <w:div w:id="1235552885">
                                              <w:marLeft w:val="0"/>
                                              <w:marRight w:val="0"/>
                                              <w:marTop w:val="0"/>
                                              <w:marBottom w:val="0"/>
                                              <w:divBdr>
                                                <w:top w:val="none" w:sz="0" w:space="0" w:color="auto"/>
                                                <w:left w:val="none" w:sz="0" w:space="0" w:color="auto"/>
                                                <w:bottom w:val="none" w:sz="0" w:space="0" w:color="auto"/>
                                                <w:right w:val="none" w:sz="0" w:space="0" w:color="auto"/>
                                              </w:divBdr>
                                              <w:divsChild>
                                                <w:div w:id="1225604953">
                                                  <w:marLeft w:val="0"/>
                                                  <w:marRight w:val="0"/>
                                                  <w:marTop w:val="0"/>
                                                  <w:marBottom w:val="0"/>
                                                  <w:divBdr>
                                                    <w:top w:val="none" w:sz="0" w:space="0" w:color="auto"/>
                                                    <w:left w:val="none" w:sz="0" w:space="0" w:color="auto"/>
                                                    <w:bottom w:val="none" w:sz="0" w:space="0" w:color="auto"/>
                                                    <w:right w:val="none" w:sz="0" w:space="0" w:color="auto"/>
                                                  </w:divBdr>
                                                  <w:divsChild>
                                                    <w:div w:id="44010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94058">
                                          <w:marLeft w:val="0"/>
                                          <w:marRight w:val="0"/>
                                          <w:marTop w:val="0"/>
                                          <w:marBottom w:val="0"/>
                                          <w:divBdr>
                                            <w:top w:val="none" w:sz="0" w:space="0" w:color="auto"/>
                                            <w:left w:val="none" w:sz="0" w:space="0" w:color="auto"/>
                                            <w:bottom w:val="none" w:sz="0" w:space="0" w:color="auto"/>
                                            <w:right w:val="none" w:sz="0" w:space="0" w:color="auto"/>
                                          </w:divBdr>
                                          <w:divsChild>
                                            <w:div w:id="1819376282">
                                              <w:marLeft w:val="0"/>
                                              <w:marRight w:val="0"/>
                                              <w:marTop w:val="0"/>
                                              <w:marBottom w:val="0"/>
                                              <w:divBdr>
                                                <w:top w:val="none" w:sz="0" w:space="0" w:color="auto"/>
                                                <w:left w:val="none" w:sz="0" w:space="0" w:color="auto"/>
                                                <w:bottom w:val="none" w:sz="0" w:space="0" w:color="auto"/>
                                                <w:right w:val="none" w:sz="0" w:space="0" w:color="auto"/>
                                              </w:divBdr>
                                              <w:divsChild>
                                                <w:div w:id="132620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1008400">
          <w:marLeft w:val="0"/>
          <w:marRight w:val="0"/>
          <w:marTop w:val="0"/>
          <w:marBottom w:val="0"/>
          <w:divBdr>
            <w:top w:val="none" w:sz="0" w:space="0" w:color="auto"/>
            <w:left w:val="none" w:sz="0" w:space="0" w:color="auto"/>
            <w:bottom w:val="none" w:sz="0" w:space="0" w:color="auto"/>
            <w:right w:val="none" w:sz="0" w:space="0" w:color="auto"/>
          </w:divBdr>
          <w:divsChild>
            <w:div w:id="127403763">
              <w:marLeft w:val="0"/>
              <w:marRight w:val="0"/>
              <w:marTop w:val="0"/>
              <w:marBottom w:val="0"/>
              <w:divBdr>
                <w:top w:val="none" w:sz="0" w:space="0" w:color="auto"/>
                <w:left w:val="none" w:sz="0" w:space="0" w:color="auto"/>
                <w:bottom w:val="none" w:sz="0" w:space="0" w:color="auto"/>
                <w:right w:val="none" w:sz="0" w:space="0" w:color="auto"/>
              </w:divBdr>
              <w:divsChild>
                <w:div w:id="157893400">
                  <w:marLeft w:val="0"/>
                  <w:marRight w:val="0"/>
                  <w:marTop w:val="0"/>
                  <w:marBottom w:val="0"/>
                  <w:divBdr>
                    <w:top w:val="none" w:sz="0" w:space="0" w:color="auto"/>
                    <w:left w:val="none" w:sz="0" w:space="0" w:color="auto"/>
                    <w:bottom w:val="none" w:sz="0" w:space="0" w:color="auto"/>
                    <w:right w:val="none" w:sz="0" w:space="0" w:color="auto"/>
                  </w:divBdr>
                  <w:divsChild>
                    <w:div w:id="1908412661">
                      <w:marLeft w:val="0"/>
                      <w:marRight w:val="0"/>
                      <w:marTop w:val="0"/>
                      <w:marBottom w:val="0"/>
                      <w:divBdr>
                        <w:top w:val="none" w:sz="0" w:space="0" w:color="auto"/>
                        <w:left w:val="none" w:sz="0" w:space="0" w:color="auto"/>
                        <w:bottom w:val="none" w:sz="0" w:space="0" w:color="auto"/>
                        <w:right w:val="none" w:sz="0" w:space="0" w:color="auto"/>
                      </w:divBdr>
                      <w:divsChild>
                        <w:div w:id="11895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ms_word_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ms_word_personal_template.dotx</Template>
  <TotalTime>17</TotalTime>
  <Pages>6</Pages>
  <Words>1723</Words>
  <Characters>9822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2</cp:revision>
  <cp:lastPrinted>2025-03-29T16:08:00Z</cp:lastPrinted>
  <dcterms:created xsi:type="dcterms:W3CDTF">2025-03-29T16:04:00Z</dcterms:created>
  <dcterms:modified xsi:type="dcterms:W3CDTF">2025-03-29T16:21:00Z</dcterms:modified>
</cp:coreProperties>
</file>