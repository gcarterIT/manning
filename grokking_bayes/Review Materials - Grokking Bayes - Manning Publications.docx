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8"/>
        <w:gridCol w:w="8652"/>
      </w:tblGrid>
      <w:tr w:rsidR="00845F82" w:rsidRPr="00845F82" w14:paraId="4793DCC5" w14:textId="77777777" w:rsidTr="00845F82">
        <w:trPr>
          <w:tblCellSpacing w:w="0" w:type="dxa"/>
        </w:trPr>
        <w:tc>
          <w:tcPr>
            <w:tcW w:w="2145" w:type="dxa"/>
            <w:vAlign w:val="center"/>
            <w:hideMark/>
          </w:tcPr>
          <w:p w14:paraId="50713934" w14:textId="41947AE4" w:rsidR="00845F82" w:rsidRPr="00845F82" w:rsidRDefault="00845F82" w:rsidP="00845F82">
            <w:r w:rsidRPr="00845F82">
              <w:drawing>
                <wp:inline distT="0" distB="0" distL="0" distR="0" wp14:anchorId="0A5D1735" wp14:editId="18CE68BB">
                  <wp:extent cx="1363980" cy="563880"/>
                  <wp:effectExtent l="0" t="0" r="0" b="0"/>
                  <wp:docPr id="4" name="Picture 4" descr="G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Gma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2AC505E" w14:textId="77777777" w:rsidR="00845F82" w:rsidRPr="00845F82" w:rsidRDefault="00845F82" w:rsidP="00845F82">
            <w:r w:rsidRPr="00845F82">
              <w:rPr>
                <w:b/>
                <w:bCs/>
              </w:rPr>
              <w:t>George Carter &lt;gecarter53@gmail.com&gt;</w:t>
            </w:r>
          </w:p>
        </w:tc>
      </w:tr>
    </w:tbl>
    <w:p w14:paraId="0E895B5E" w14:textId="77777777" w:rsidR="00845F82" w:rsidRPr="00845F82" w:rsidRDefault="00845F82" w:rsidP="00845F82">
      <w:r w:rsidRPr="00845F82">
        <w:pict w14:anchorId="30501409">
          <v:rect id="_x0000_i1048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845F82" w:rsidRPr="00845F82" w14:paraId="277AA43E" w14:textId="77777777" w:rsidTr="00845F8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82EAE8" w14:textId="77777777" w:rsidR="00845F82" w:rsidRPr="00845F82" w:rsidRDefault="00845F82" w:rsidP="00845F82">
            <w:r w:rsidRPr="00845F82">
              <w:rPr>
                <w:b/>
                <w:bCs/>
              </w:rPr>
              <w:t>Review Materials - Grokking Bayes - Manning Publications</w:t>
            </w:r>
            <w:r w:rsidRPr="00845F82">
              <w:br/>
              <w:t>1 message</w:t>
            </w:r>
          </w:p>
        </w:tc>
      </w:tr>
    </w:tbl>
    <w:p w14:paraId="26FBAFD3" w14:textId="77777777" w:rsidR="00845F82" w:rsidRPr="00845F82" w:rsidRDefault="00845F82" w:rsidP="00845F82">
      <w:r w:rsidRPr="00845F82">
        <w:pict w14:anchorId="0B1D7790">
          <v:rect id="_x0000_i1049" style="width:0;height:1.5pt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9"/>
        <w:gridCol w:w="4041"/>
      </w:tblGrid>
      <w:tr w:rsidR="00845F82" w:rsidRPr="00845F82" w14:paraId="19CBC64E" w14:textId="77777777" w:rsidTr="00845F8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94E834" w14:textId="77777777" w:rsidR="00845F82" w:rsidRPr="00845F82" w:rsidRDefault="00845F82" w:rsidP="00845F82">
            <w:proofErr w:type="spellStart"/>
            <w:r w:rsidRPr="00845F82">
              <w:rPr>
                <w:b/>
                <w:bCs/>
              </w:rPr>
              <w:t>Radmila</w:t>
            </w:r>
            <w:proofErr w:type="spellEnd"/>
            <w:r w:rsidRPr="00845F82">
              <w:rPr>
                <w:b/>
                <w:bCs/>
              </w:rPr>
              <w:t xml:space="preserve"> </w:t>
            </w:r>
            <w:proofErr w:type="spellStart"/>
            <w:r w:rsidRPr="00845F82">
              <w:rPr>
                <w:b/>
                <w:bCs/>
              </w:rPr>
              <w:t>Ercegovac</w:t>
            </w:r>
            <w:proofErr w:type="spellEnd"/>
            <w:r w:rsidRPr="00845F82">
              <w:rPr>
                <w:b/>
                <w:bCs/>
              </w:rPr>
              <w:t xml:space="preserve"> </w:t>
            </w:r>
            <w:r w:rsidRPr="00845F82">
              <w:t>&lt;rerc@manning.com&gt;</w:t>
            </w:r>
          </w:p>
        </w:tc>
        <w:tc>
          <w:tcPr>
            <w:tcW w:w="0" w:type="auto"/>
            <w:vAlign w:val="center"/>
            <w:hideMark/>
          </w:tcPr>
          <w:p w14:paraId="0B9CCF5C" w14:textId="77777777" w:rsidR="00845F82" w:rsidRPr="00845F82" w:rsidRDefault="00845F82" w:rsidP="00845F82">
            <w:r w:rsidRPr="00845F82">
              <w:t>Wed, Sep 10, 2025 at 7:33 AM</w:t>
            </w:r>
          </w:p>
        </w:tc>
      </w:tr>
      <w:tr w:rsidR="00845F82" w:rsidRPr="00845F82" w14:paraId="7E7623C4" w14:textId="77777777" w:rsidTr="00845F82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983558F" w14:textId="77777777" w:rsidR="00845F82" w:rsidRPr="00845F82" w:rsidRDefault="00845F82" w:rsidP="00845F82">
            <w:r w:rsidRPr="00845F82">
              <w:t>To: gcarter@acm.org</w:t>
            </w:r>
          </w:p>
        </w:tc>
      </w:tr>
      <w:tr w:rsidR="00845F82" w:rsidRPr="00845F82" w14:paraId="7EE41EA5" w14:textId="77777777" w:rsidTr="00845F82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44" w:type="dxa"/>
                <w:left w:w="144" w:type="dxa"/>
                <w:bottom w:w="144" w:type="dxa"/>
                <w:right w:w="144" w:type="dxa"/>
              </w:tblCellMar>
              <w:tblLook w:val="04A0" w:firstRow="1" w:lastRow="0" w:firstColumn="1" w:lastColumn="0" w:noHBand="0" w:noVBand="1"/>
            </w:tblPr>
            <w:tblGrid>
              <w:gridCol w:w="10800"/>
            </w:tblGrid>
            <w:tr w:rsidR="00845F82" w:rsidRPr="00845F82" w14:paraId="0F599A73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54707B9" w14:textId="77777777" w:rsidR="00845F82" w:rsidRPr="00845F82" w:rsidRDefault="00845F82" w:rsidP="00845F82">
                  <w:r w:rsidRPr="00845F82">
                    <w:t>Hi George,</w:t>
                  </w:r>
                </w:p>
                <w:p w14:paraId="60FFFEE0" w14:textId="77777777" w:rsidR="00845F82" w:rsidRPr="00845F82" w:rsidRDefault="00845F82" w:rsidP="00845F82"/>
                <w:p w14:paraId="57E1B9D4" w14:textId="77777777" w:rsidR="00845F82" w:rsidRPr="00845F82" w:rsidRDefault="00845F82" w:rsidP="00845F82">
                  <w:r w:rsidRPr="00845F82">
                    <w:t>Thank you for agreeing to  review the manuscript for </w:t>
                  </w:r>
                  <w:r w:rsidRPr="00845F82">
                    <w:rPr>
                      <w:i/>
                      <w:iCs/>
                    </w:rPr>
                    <w:t>Grokking Bayes</w:t>
                  </w:r>
                  <w:r w:rsidRPr="00845F82">
                    <w:rPr>
                      <w:b/>
                      <w:bCs/>
                      <w:i/>
                      <w:iCs/>
                    </w:rPr>
                    <w:t> </w:t>
                  </w:r>
                  <w:r w:rsidRPr="00845F82">
                    <w:t>by Quan Nguyen. Your support means a lot to us.</w:t>
                  </w:r>
                </w:p>
                <w:p w14:paraId="09A2EDC9" w14:textId="77777777" w:rsidR="00845F82" w:rsidRPr="00845F82" w:rsidRDefault="00845F82" w:rsidP="00845F82">
                  <w:r w:rsidRPr="00845F82">
                    <w:t> </w:t>
                  </w:r>
                </w:p>
                <w:p w14:paraId="4A88DD7C" w14:textId="77777777" w:rsidR="00845F82" w:rsidRPr="00845F82" w:rsidRDefault="00845F82" w:rsidP="00845F82">
                  <w:r w:rsidRPr="00845F82">
                    <w:t>Chapters 1-3 are ready for the first review.</w:t>
                  </w:r>
                </w:p>
                <w:p w14:paraId="7FA5B0FD" w14:textId="77777777" w:rsidR="00845F82" w:rsidRPr="00845F82" w:rsidRDefault="00845F82" w:rsidP="00845F82">
                  <w:r w:rsidRPr="00845F82">
                    <w:t> </w:t>
                  </w:r>
                </w:p>
                <w:p w14:paraId="1283DD0A" w14:textId="77777777" w:rsidR="00845F82" w:rsidRPr="00845F82" w:rsidRDefault="00845F82" w:rsidP="00845F82">
                  <w:r w:rsidRPr="00845F82">
                    <w:t>The manuscript is available at the link below. You will need to sign in with your Manning account to access it:</w:t>
                  </w:r>
                </w:p>
                <w:p w14:paraId="67C37750" w14:textId="77777777" w:rsidR="00845F82" w:rsidRPr="00845F82" w:rsidRDefault="00845F82" w:rsidP="00845F82">
                  <w:r w:rsidRPr="00845F82">
                    <w:t> </w:t>
                  </w:r>
                </w:p>
                <w:p w14:paraId="50C5181F" w14:textId="77777777" w:rsidR="00845F82" w:rsidRPr="00845F82" w:rsidRDefault="00845F82" w:rsidP="00845F82">
                  <w:hyperlink r:id="rId8" w:tgtFrame="_blank" w:history="1">
                    <w:r w:rsidRPr="00845F82">
                      <w:rPr>
                        <w:rStyle w:val="Hyperlink"/>
                      </w:rPr>
                      <w:t>https://livebook.manning.com/book/grokking-bayes/brief-contents/r-1</w:t>
                    </w:r>
                  </w:hyperlink>
                </w:p>
                <w:p w14:paraId="343B31DB" w14:textId="77777777" w:rsidR="00845F82" w:rsidRPr="00845F82" w:rsidRDefault="00845F82" w:rsidP="00845F82">
                  <w:r w:rsidRPr="00845F82">
                    <w:t> </w:t>
                  </w:r>
                </w:p>
                <w:p w14:paraId="5DF47B2B" w14:textId="77777777" w:rsidR="00845F82" w:rsidRPr="00845F82" w:rsidRDefault="00845F82" w:rsidP="00845F82">
                  <w:r w:rsidRPr="00845F82">
                    <w:t>The due date for submitting the feedback is </w:t>
                  </w:r>
                  <w:r w:rsidRPr="00845F82">
                    <w:rPr>
                      <w:b/>
                      <w:bCs/>
                    </w:rPr>
                    <w:t>September 18th.</w:t>
                  </w:r>
                  <w:r w:rsidRPr="00845F82">
                    <w:t> If you require more time, let me know as soon as you can!</w:t>
                  </w:r>
                </w:p>
                <w:p w14:paraId="07260DF2" w14:textId="77777777" w:rsidR="00845F82" w:rsidRPr="00845F82" w:rsidRDefault="00845F82" w:rsidP="00845F82">
                  <w:r w:rsidRPr="00845F82">
                    <w:t> </w:t>
                  </w:r>
                </w:p>
                <w:p w14:paraId="59F1B0EA" w14:textId="77777777" w:rsidR="00845F82" w:rsidRPr="00845F82" w:rsidRDefault="00845F82" w:rsidP="00845F82">
                  <w:r w:rsidRPr="00845F82">
                    <w:rPr>
                      <w:b/>
                      <w:bCs/>
                    </w:rPr>
                    <w:t>Review guidelines:</w:t>
                  </w:r>
                </w:p>
                <w:p w14:paraId="281CDD19" w14:textId="77777777" w:rsidR="00845F82" w:rsidRPr="00845F82" w:rsidRDefault="00845F82" w:rsidP="00845F82">
                  <w:pPr>
                    <w:numPr>
                      <w:ilvl w:val="0"/>
                      <w:numId w:val="2"/>
                    </w:numPr>
                  </w:pPr>
                  <w:r w:rsidRPr="00845F82">
                    <w:t>Please evaluate the book from the perspective of its intended reader as described in the attached Book Summary document.</w:t>
                  </w:r>
                </w:p>
                <w:p w14:paraId="765AC49F" w14:textId="77777777" w:rsidR="00845F82" w:rsidRPr="00845F82" w:rsidRDefault="00845F82" w:rsidP="00845F82">
                  <w:pPr>
                    <w:numPr>
                      <w:ilvl w:val="0"/>
                      <w:numId w:val="2"/>
                    </w:numPr>
                  </w:pPr>
                  <w:r w:rsidRPr="00845F82">
                    <w:t>Be candid and specific in your responses. We will use your feedback to plan improvements to the book.</w:t>
                  </w:r>
                </w:p>
                <w:p w14:paraId="1335FEFA" w14:textId="77777777" w:rsidR="00845F82" w:rsidRPr="00845F82" w:rsidRDefault="00845F82" w:rsidP="00845F82">
                  <w:pPr>
                    <w:numPr>
                      <w:ilvl w:val="0"/>
                      <w:numId w:val="2"/>
                    </w:numPr>
                  </w:pPr>
                  <w:r w:rsidRPr="00845F82">
                    <w:t>We understand that the review questionnaire is quite long. Please try to answer all questions, but feel free to be brief where you have less to say.</w:t>
                  </w:r>
                </w:p>
                <w:p w14:paraId="19837000" w14:textId="77777777" w:rsidR="00845F82" w:rsidRPr="00845F82" w:rsidRDefault="00845F82" w:rsidP="00845F82">
                  <w:pPr>
                    <w:numPr>
                      <w:ilvl w:val="0"/>
                      <w:numId w:val="2"/>
                    </w:numPr>
                  </w:pPr>
                  <w:r w:rsidRPr="00845F82">
                    <w:t>We especially value the comments you leave in the manuscript. To leave comments in the book’s text, select a word, sentence, or a paragraph and click the *Annotate* icon. You can rate or comment on individual figures, listings, code snippets or sections* by clicking *like*, *don't like* or *neutral* icons.</w:t>
                  </w:r>
                </w:p>
                <w:p w14:paraId="626C65CC" w14:textId="77777777" w:rsidR="00845F82" w:rsidRPr="00845F82" w:rsidRDefault="00845F82" w:rsidP="00845F82">
                  <w:pPr>
                    <w:numPr>
                      <w:ilvl w:val="0"/>
                      <w:numId w:val="2"/>
                    </w:numPr>
                  </w:pPr>
                  <w:r w:rsidRPr="00845F82">
                    <w:lastRenderedPageBreak/>
                    <w:t> This is a draft manuscript that will be copy edited, proofread, and typeset in the later stages of production. Please </w:t>
                  </w:r>
                  <w:r w:rsidRPr="00845F82">
                    <w:rPr>
                      <w:b/>
                      <w:bCs/>
                    </w:rPr>
                    <w:t> </w:t>
                  </w:r>
                  <w:r w:rsidRPr="00845F82">
                    <w:t>comment on typos, grammar/style errors, hand-drawn graphics, etc only if they are significant enough to be a distraction to you. </w:t>
                  </w:r>
                </w:p>
                <w:p w14:paraId="738A2CFB" w14:textId="77777777" w:rsidR="00845F82" w:rsidRPr="00845F82" w:rsidRDefault="00845F82" w:rsidP="00845F82">
                  <w:r w:rsidRPr="00845F82">
                    <w:t> </w:t>
                  </w:r>
                </w:p>
                <w:p w14:paraId="16EC8C47" w14:textId="77777777" w:rsidR="00845F82" w:rsidRPr="00845F82" w:rsidRDefault="00845F82" w:rsidP="00845F82">
                  <w:r w:rsidRPr="00845F82">
                    <w:rPr>
                      <w:b/>
                      <w:bCs/>
                    </w:rPr>
                    <w:t>Important links:</w:t>
                  </w:r>
                </w:p>
                <w:p w14:paraId="0BCE3346" w14:textId="77777777" w:rsidR="00845F82" w:rsidRPr="00845F82" w:rsidRDefault="00845F82" w:rsidP="00845F82">
                  <w:pPr>
                    <w:numPr>
                      <w:ilvl w:val="0"/>
                      <w:numId w:val="3"/>
                    </w:numPr>
                  </w:pPr>
                  <w:r w:rsidRPr="00845F82">
                    <w:rPr>
                      <w:b/>
                      <w:bCs/>
                    </w:rPr>
                    <w:t>Book home page on </w:t>
                  </w:r>
                  <w:hyperlink r:id="rId9" w:tgtFrame="_blank" w:history="1">
                    <w:r w:rsidRPr="00845F82">
                      <w:rPr>
                        <w:rStyle w:val="Hyperlink"/>
                        <w:b/>
                        <w:bCs/>
                      </w:rPr>
                      <w:t>manning.com</w:t>
                    </w:r>
                  </w:hyperlink>
                  <w:r w:rsidRPr="00845F82">
                    <w:rPr>
                      <w:b/>
                      <w:bCs/>
                    </w:rPr>
                    <w:t>: </w:t>
                  </w:r>
                  <w:r w:rsidRPr="00845F82">
                    <w:t>not yet</w:t>
                  </w:r>
                </w:p>
                <w:p w14:paraId="0091AFBE" w14:textId="77777777" w:rsidR="00845F82" w:rsidRPr="00845F82" w:rsidRDefault="00845F82" w:rsidP="00845F82">
                  <w:pPr>
                    <w:numPr>
                      <w:ilvl w:val="0"/>
                      <w:numId w:val="3"/>
                    </w:numPr>
                  </w:pPr>
                  <w:r w:rsidRPr="00845F82">
                    <w:rPr>
                      <w:b/>
                      <w:bCs/>
                    </w:rPr>
                    <w:t>Review questionnaire</w:t>
                  </w:r>
                  <w:r w:rsidRPr="00845F82">
                    <w:t>: </w:t>
                  </w:r>
                  <w:hyperlink r:id="rId10" w:tgtFrame="_blank" w:history="1">
                    <w:r w:rsidRPr="00845F82">
                      <w:rPr>
                        <w:rStyle w:val="Hyperlink"/>
                      </w:rPr>
                      <w:t>https://livebook.manning.com/book/grokking-bayes/brief-contents/r-1/?review-form</w:t>
                    </w:r>
                  </w:hyperlink>
                </w:p>
                <w:p w14:paraId="700FBF0C" w14:textId="77777777" w:rsidR="00845F82" w:rsidRPr="00845F82" w:rsidRDefault="00845F82" w:rsidP="00845F82">
                  <w:pPr>
                    <w:numPr>
                      <w:ilvl w:val="0"/>
                      <w:numId w:val="3"/>
                    </w:numPr>
                  </w:pPr>
                  <w:r w:rsidRPr="00845F82">
                    <w:rPr>
                      <w:b/>
                      <w:bCs/>
                    </w:rPr>
                    <w:t>Code repository</w:t>
                  </w:r>
                  <w:r w:rsidRPr="00845F82">
                    <w:t>: shared</w:t>
                  </w:r>
                </w:p>
                <w:p w14:paraId="272123F3" w14:textId="77777777" w:rsidR="00845F82" w:rsidRPr="00845F82" w:rsidRDefault="00845F82" w:rsidP="00845F82">
                  <w:r w:rsidRPr="00845F82">
                    <w:t> </w:t>
                  </w:r>
                </w:p>
                <w:p w14:paraId="3D6CF892" w14:textId="77777777" w:rsidR="00845F82" w:rsidRPr="00845F82" w:rsidRDefault="00845F82" w:rsidP="00845F82">
                  <w:r w:rsidRPr="00845F82">
                    <w:rPr>
                      <w:b/>
                      <w:bCs/>
                    </w:rPr>
                    <w:t>The fine print:</w:t>
                  </w:r>
                </w:p>
                <w:p w14:paraId="1888C3F8" w14:textId="77777777" w:rsidR="00845F82" w:rsidRPr="00845F82" w:rsidRDefault="00845F82" w:rsidP="00845F82">
                  <w:pPr>
                    <w:numPr>
                      <w:ilvl w:val="0"/>
                      <w:numId w:val="4"/>
                    </w:numPr>
                  </w:pPr>
                  <w:r w:rsidRPr="00845F82">
                    <w:t xml:space="preserve">By accessing the </w:t>
                  </w:r>
                  <w:proofErr w:type="gramStart"/>
                  <w:r w:rsidRPr="00845F82">
                    <w:t>manuscript</w:t>
                  </w:r>
                  <w:proofErr w:type="gramEnd"/>
                  <w:r w:rsidRPr="00845F82">
                    <w:t xml:space="preserve"> you agree that you will not duplicate it or use the material to create a similar book nor discuss its contents with potential authors of similar books.</w:t>
                  </w:r>
                </w:p>
                <w:p w14:paraId="51D2CD25" w14:textId="77777777" w:rsidR="00845F82" w:rsidRPr="00845F82" w:rsidRDefault="00845F82" w:rsidP="00845F82">
                  <w:pPr>
                    <w:numPr>
                      <w:ilvl w:val="0"/>
                      <w:numId w:val="4"/>
                    </w:numPr>
                  </w:pPr>
                  <w:r w:rsidRPr="00845F82">
                    <w:t>Your review will be made anonymous prior to submitting to the author.</w:t>
                  </w:r>
                </w:p>
                <w:p w14:paraId="1F14EC4B" w14:textId="77777777" w:rsidR="00845F82" w:rsidRPr="00845F82" w:rsidRDefault="00845F82" w:rsidP="00845F82">
                  <w:pPr>
                    <w:numPr>
                      <w:ilvl w:val="0"/>
                      <w:numId w:val="4"/>
                    </w:numPr>
                  </w:pPr>
                  <w:r w:rsidRPr="00845F82">
                    <w:t>Please do not use AI tools such as ChatGPT to summarize book chapters or generate comments. We rely on your unique professional perspective and observations as a reader of this book.</w:t>
                  </w:r>
                </w:p>
                <w:p w14:paraId="00B9C9A6" w14:textId="77777777" w:rsidR="00845F82" w:rsidRPr="00845F82" w:rsidRDefault="00845F82" w:rsidP="00845F82">
                  <w:r w:rsidRPr="00845F82">
                    <w:t> </w:t>
                  </w:r>
                </w:p>
                <w:p w14:paraId="727994F5" w14:textId="77777777" w:rsidR="00845F82" w:rsidRPr="00845F82" w:rsidRDefault="00845F82" w:rsidP="00845F82">
                  <w:r w:rsidRPr="00845F82">
                    <w:t>Thank you and all the best,</w:t>
                  </w:r>
                </w:p>
                <w:p w14:paraId="3D5468ED" w14:textId="77777777" w:rsidR="00845F82" w:rsidRPr="00845F82" w:rsidRDefault="00845F82" w:rsidP="00845F82">
                  <w:r w:rsidRPr="00845F82">
                    <w:t> </w:t>
                  </w:r>
                </w:p>
                <w:p w14:paraId="6A4A1D18" w14:textId="77777777" w:rsidR="00845F82" w:rsidRPr="00845F82" w:rsidRDefault="00845F82" w:rsidP="00845F82">
                  <w:proofErr w:type="spellStart"/>
                  <w:r w:rsidRPr="00845F82">
                    <w:t>Radmila</w:t>
                  </w:r>
                  <w:proofErr w:type="spellEnd"/>
                  <w:r w:rsidRPr="00845F82">
                    <w:t xml:space="preserve"> </w:t>
                  </w:r>
                  <w:proofErr w:type="spellStart"/>
                  <w:r w:rsidRPr="00845F82">
                    <w:t>Ercegovac</w:t>
                  </w:r>
                  <w:proofErr w:type="spellEnd"/>
                </w:p>
                <w:p w14:paraId="384B091F" w14:textId="77777777" w:rsidR="00845F82" w:rsidRPr="00845F82" w:rsidRDefault="00845F82" w:rsidP="00845F82">
                  <w:r w:rsidRPr="00845F82">
                    <w:t>Review Editor</w:t>
                  </w:r>
                </w:p>
                <w:p w14:paraId="31A9B737" w14:textId="77777777" w:rsidR="00845F82" w:rsidRPr="00845F82" w:rsidRDefault="00845F82" w:rsidP="00845F82">
                  <w:r w:rsidRPr="00845F82">
                    <w:t>Manning Publications </w:t>
                  </w:r>
                </w:p>
                <w:p w14:paraId="56E6815C" w14:textId="77777777" w:rsidR="00845F82" w:rsidRPr="00845F82" w:rsidRDefault="00845F82" w:rsidP="00845F82"/>
                <w:p w14:paraId="63FD9218" w14:textId="77777777" w:rsidR="00845F82" w:rsidRPr="00845F82" w:rsidRDefault="00845F82" w:rsidP="00845F82">
                  <w:r w:rsidRPr="00845F82">
                    <w:br/>
                  </w:r>
                </w:p>
                <w:tbl>
                  <w:tblPr>
                    <w:tblW w:w="0" w:type="auto"/>
                    <w:tblCellSpacing w:w="0" w:type="dxa"/>
                    <w:tblCellMar>
                      <w:top w:w="60" w:type="dxa"/>
                      <w:left w:w="60" w:type="dxa"/>
                      <w:bottom w:w="60" w:type="dxa"/>
                      <w:right w:w="6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2"/>
                  </w:tblGrid>
                  <w:tr w:rsidR="00845F82" w:rsidRPr="00845F82" w14:paraId="5BE4A38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0"/>
                          <w:gridCol w:w="105"/>
                          <w:gridCol w:w="1917"/>
                        </w:tblGrid>
                        <w:tr w:rsidR="00845F82" w:rsidRPr="00845F82" w14:paraId="5C4D343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1DA7D3C" w14:textId="0FE1D4E2" w:rsidR="00845F82" w:rsidRPr="00845F82" w:rsidRDefault="00845F82" w:rsidP="00845F82">
                              <w:r w:rsidRPr="00845F82">
                                <w:drawing>
                                  <wp:inline distT="0" distB="0" distL="0" distR="0" wp14:anchorId="04807E12" wp14:editId="341E77AC">
                                    <wp:extent cx="152400" cy="152400"/>
                                    <wp:effectExtent l="0" t="0" r="0" b="0"/>
                                    <wp:docPr id="3" name="Picture 3">
                                      <a:hlinkClick xmlns:a="http://schemas.openxmlformats.org/drawingml/2006/main" r:id="rId11" tgtFrame="&quot;_blank&quot;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6">
                                              <a:hlinkClick r:id="rId11" tgtFrame="&quot;_blank&quot;"/>
                                            </pic:cNvPr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152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05" w:type="dxa"/>
                              <w:vAlign w:val="center"/>
                              <w:hideMark/>
                            </w:tcPr>
                            <w:p w14:paraId="06032A76" w14:textId="77777777" w:rsidR="00845F82" w:rsidRPr="00845F82" w:rsidRDefault="00845F82" w:rsidP="00845F82"/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280A52B" w14:textId="77777777" w:rsidR="00845F82" w:rsidRPr="00845F82" w:rsidRDefault="00845F82" w:rsidP="00845F82">
                              <w:r w:rsidRPr="00845F82">
                                <w:rPr>
                                  <w:b/>
                                  <w:bCs/>
                                </w:rPr>
                                <w:t>About the book.docx</w:t>
                              </w:r>
                              <w:r w:rsidRPr="00845F82">
                                <w:br/>
                                <w:t xml:space="preserve">18K </w:t>
                              </w:r>
                            </w:p>
                          </w:tc>
                        </w:tr>
                      </w:tbl>
                      <w:p w14:paraId="18D91AC5" w14:textId="77777777" w:rsidR="00845F82" w:rsidRPr="00845F82" w:rsidRDefault="00845F82" w:rsidP="00845F82"/>
                    </w:tc>
                  </w:tr>
                </w:tbl>
                <w:p w14:paraId="6D632399" w14:textId="77777777" w:rsidR="00845F82" w:rsidRPr="00845F82" w:rsidRDefault="00845F82" w:rsidP="00845F82"/>
              </w:tc>
            </w:tr>
          </w:tbl>
          <w:p w14:paraId="7B86D69C" w14:textId="77777777" w:rsidR="00845F82" w:rsidRPr="00845F82" w:rsidRDefault="00845F82" w:rsidP="00845F82"/>
        </w:tc>
      </w:tr>
    </w:tbl>
    <w:p w14:paraId="4B215BB4" w14:textId="77777777" w:rsidR="004438D6" w:rsidRDefault="004438D6"/>
    <w:sectPr w:rsidR="004438D6" w:rsidSect="00D6195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4117A" w14:textId="77777777" w:rsidR="000304F5" w:rsidRDefault="000304F5" w:rsidP="00B65B4A">
      <w:pPr>
        <w:spacing w:after="0" w:line="240" w:lineRule="auto"/>
      </w:pPr>
      <w:r>
        <w:separator/>
      </w:r>
    </w:p>
  </w:endnote>
  <w:endnote w:type="continuationSeparator" w:id="0">
    <w:p w14:paraId="61ABE278" w14:textId="77777777" w:rsidR="000304F5" w:rsidRDefault="000304F5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64102" w14:textId="77777777" w:rsidR="00D6195D" w:rsidRDefault="00D61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A4BC2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0692D57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5F82">
              <w:rPr>
                <w:b/>
                <w:bCs/>
                <w:noProof/>
                <w:sz w:val="24"/>
                <w:szCs w:val="24"/>
              </w:rPr>
              <w:t>Document2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DFD309B" w14:textId="77777777" w:rsidR="00B65B4A" w:rsidRDefault="00B65B4A" w:rsidP="00D6195D">
    <w:pPr>
      <w:pStyle w:val="Footer"/>
      <w:ind w:left="7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F9978" w14:textId="77777777" w:rsidR="00D6195D" w:rsidRDefault="00D61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814D5" w14:textId="77777777" w:rsidR="000304F5" w:rsidRDefault="000304F5" w:rsidP="00B65B4A">
      <w:pPr>
        <w:spacing w:after="0" w:line="240" w:lineRule="auto"/>
      </w:pPr>
      <w:r>
        <w:separator/>
      </w:r>
    </w:p>
  </w:footnote>
  <w:footnote w:type="continuationSeparator" w:id="0">
    <w:p w14:paraId="092C0D3D" w14:textId="77777777" w:rsidR="000304F5" w:rsidRDefault="000304F5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02C8F" w14:textId="77777777" w:rsidR="00D6195D" w:rsidRDefault="00D61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70861" w14:textId="77777777" w:rsidR="00B65B4A" w:rsidRDefault="00B65B4A">
    <w:pPr>
      <w:pStyle w:val="Header"/>
    </w:pPr>
    <w:r>
      <w:tab/>
    </w:r>
    <w:r>
      <w:tab/>
    </w:r>
    <w:r w:rsidR="00A36D94">
      <w:t>x</w:t>
    </w:r>
    <w:r>
      <w:t>/</w:t>
    </w:r>
    <w:r w:rsidR="00A36D94">
      <w:t>x</w:t>
    </w:r>
    <w:r>
      <w:t xml:space="preserve">/2023 </w:t>
    </w:r>
    <w:r w:rsidR="00A36D94">
      <w:t>x</w:t>
    </w:r>
    <w:r>
      <w:t>:</w:t>
    </w:r>
    <w:r w:rsidR="00A36D94">
      <w:t>xx</w:t>
    </w:r>
    <w:r>
      <w:t xml:space="preserve"> PM</w:t>
    </w:r>
  </w:p>
  <w:p w14:paraId="70595BC9" w14:textId="77777777" w:rsidR="00D6195D" w:rsidRDefault="00D61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1D1A8" w14:textId="77777777" w:rsidR="00D6195D" w:rsidRDefault="00D6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72F96"/>
    <w:multiLevelType w:val="multilevel"/>
    <w:tmpl w:val="872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B4567"/>
    <w:multiLevelType w:val="multilevel"/>
    <w:tmpl w:val="9B1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C0EB6"/>
    <w:multiLevelType w:val="multilevel"/>
    <w:tmpl w:val="389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79074">
    <w:abstractNumId w:val="3"/>
  </w:num>
  <w:num w:numId="2" w16cid:durableId="926882400">
    <w:abstractNumId w:val="2"/>
  </w:num>
  <w:num w:numId="3" w16cid:durableId="915477445">
    <w:abstractNumId w:val="0"/>
  </w:num>
  <w:num w:numId="4" w16cid:durableId="1811513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82"/>
    <w:rsid w:val="000304F5"/>
    <w:rsid w:val="00032E53"/>
    <w:rsid w:val="00035B86"/>
    <w:rsid w:val="002F3278"/>
    <w:rsid w:val="00326E94"/>
    <w:rsid w:val="003501C2"/>
    <w:rsid w:val="004067F5"/>
    <w:rsid w:val="004438D6"/>
    <w:rsid w:val="00473F73"/>
    <w:rsid w:val="004D4435"/>
    <w:rsid w:val="006F70C7"/>
    <w:rsid w:val="007443AE"/>
    <w:rsid w:val="00827149"/>
    <w:rsid w:val="00845F82"/>
    <w:rsid w:val="00A36D94"/>
    <w:rsid w:val="00B12833"/>
    <w:rsid w:val="00B65B4A"/>
    <w:rsid w:val="00BE48B4"/>
    <w:rsid w:val="00BF0D34"/>
    <w:rsid w:val="00D6195D"/>
    <w:rsid w:val="00EE4FD3"/>
    <w:rsid w:val="00F14738"/>
    <w:rsid w:val="00F3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A240F"/>
  <w15:chartTrackingRefBased/>
  <w15:docId w15:val="{4E34C736-E805-4C40-9ED5-EA5BFB77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  <w:style w:type="character" w:styleId="Hyperlink">
    <w:name w:val="Hyperlink"/>
    <w:basedOn w:val="DefaultParagraphFont"/>
    <w:uiPriority w:val="99"/>
    <w:unhideWhenUsed/>
    <w:rsid w:val="00845F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84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8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01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7384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34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2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7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5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0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8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20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3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830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383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0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0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6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561065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4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6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2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9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3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09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57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31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366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book.manning.com/book/grokking-bayes/brief-contents/r-1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gif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il.google.com/mail/u/0/?ui=2&amp;ik=910ad2d00c&amp;view=att&amp;th=19933676a0130bd9&amp;attid=0.1&amp;disp=attd&amp;realattid=f_mfdwi45h0&amp;safe=1&amp;zw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livebook.manning.com/book/grokking-bayes/brief-contents/r-1/?review-for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anning.com/" TargetMode="Externa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ms_word_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ms_word_personal_template.dotx</Template>
  <TotalTime>2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2025-09-10T12:18:00Z</dcterms:created>
  <dcterms:modified xsi:type="dcterms:W3CDTF">2025-09-10T12:20:00Z</dcterms:modified>
</cp:coreProperties>
</file>