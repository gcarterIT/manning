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C9927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Using everything we've discussed so far, let's start from the very beginning.</w:t>
      </w:r>
    </w:p>
    <w:p w14:paraId="6ADC480E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Act as an experienced Statistician and a tenured university professor teaching statistic </w:t>
      </w:r>
      <w:proofErr w:type="gramStart"/>
      <w:r w:rsidRPr="00D50F57">
        <w:rPr>
          <w:sz w:val="28"/>
          <w:szCs w:val="28"/>
        </w:rPr>
        <w:t>courses</w:t>
      </w:r>
      <w:proofErr w:type="gramEnd"/>
      <w:r w:rsidRPr="00D50F57">
        <w:rPr>
          <w:sz w:val="28"/>
          <w:szCs w:val="28"/>
        </w:rPr>
        <w:t>. Students like your ability to explain complex concepts in a way that's easy to understand. You use great diagrams to support your explanations.</w:t>
      </w:r>
    </w:p>
    <w:p w14:paraId="1FC52797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I am a college freshman studying Bayesian statistics, and consider myself a visual learner.</w:t>
      </w:r>
    </w:p>
    <w:p w14:paraId="698C91E9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Here is a problem, using a fictional scenario, I'm trying to solve using Bayes' Theorem:</w:t>
      </w:r>
    </w:p>
    <w:p w14:paraId="50C6917A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The </w:t>
      </w:r>
      <w:proofErr w:type="spellStart"/>
      <w:r w:rsidRPr="00D50F57">
        <w:rPr>
          <w:sz w:val="28"/>
          <w:szCs w:val="28"/>
        </w:rPr>
        <w:t>Bananic</w:t>
      </w:r>
      <w:proofErr w:type="spellEnd"/>
      <w:r w:rsidRPr="00D50F57">
        <w:rPr>
          <w:sz w:val="28"/>
          <w:szCs w:val="28"/>
        </w:rPr>
        <w:t xml:space="preserve"> disease affects 1 out of 200 people. I was tested for the disease and the results came back positive - I have the disease. There have been issues found with the testing process. The false positive rate is 5% and the false negative rate is 2%. Using Bayes' Theorem determine the probability that I actually have the disease.</w:t>
      </w:r>
    </w:p>
    <w:p w14:paraId="6CC7DC7F" w14:textId="77777777" w:rsidR="00D50F57" w:rsidRPr="00D50F57" w:rsidRDefault="00D50F57" w:rsidP="00D50F57">
      <w:pPr>
        <w:numPr>
          <w:ilvl w:val="0"/>
          <w:numId w:val="2"/>
        </w:numPr>
        <w:rPr>
          <w:sz w:val="28"/>
          <w:szCs w:val="28"/>
        </w:rPr>
      </w:pPr>
      <w:r w:rsidRPr="00D50F57">
        <w:rPr>
          <w:sz w:val="28"/>
          <w:szCs w:val="28"/>
        </w:rPr>
        <w:t>Explain your solution in a step-by-step manner in excessive detail in easy-to-understand terms, so your solution can be used as an excellent teaching tutorial.</w:t>
      </w:r>
    </w:p>
    <w:p w14:paraId="4A62D28C" w14:textId="77777777" w:rsidR="00D50F57" w:rsidRPr="00D50F57" w:rsidRDefault="00D50F57" w:rsidP="00D50F57">
      <w:pPr>
        <w:numPr>
          <w:ilvl w:val="0"/>
          <w:numId w:val="2"/>
        </w:numPr>
        <w:rPr>
          <w:sz w:val="28"/>
          <w:szCs w:val="28"/>
        </w:rPr>
      </w:pPr>
      <w:r w:rsidRPr="00D50F57">
        <w:rPr>
          <w:sz w:val="28"/>
          <w:szCs w:val="28"/>
        </w:rPr>
        <w:t>Do not render any formulae in this format: \text{Posterior} = \frac{\text{Likelihood} \times \text{Prior}}{\text{Evidence}}</w:t>
      </w:r>
    </w:p>
    <w:p w14:paraId="4C34199A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Instead show formulae in a more readable format using the same terms used in the solution.</w:t>
      </w:r>
    </w:p>
    <w:p w14:paraId="05C7137F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Example: Posterior = ( Likelihood × Prior ) ÷ Evidence</w:t>
      </w:r>
    </w:p>
    <w:p w14:paraId="4143ADDA" w14:textId="77777777" w:rsidR="00D50F57" w:rsidRPr="00D50F57" w:rsidRDefault="00D50F57" w:rsidP="00D50F57">
      <w:pPr>
        <w:numPr>
          <w:ilvl w:val="0"/>
          <w:numId w:val="3"/>
        </w:numPr>
        <w:rPr>
          <w:sz w:val="28"/>
          <w:szCs w:val="28"/>
        </w:rPr>
      </w:pPr>
      <w:r w:rsidRPr="00D50F57">
        <w:rPr>
          <w:sz w:val="28"/>
          <w:szCs w:val="28"/>
        </w:rPr>
        <w:t>Explain all numerical calculations explicitly. Examples:</w:t>
      </w:r>
    </w:p>
    <w:p w14:paraId="21E482D3" w14:textId="77777777" w:rsidR="00AA5EF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Evidence = (Likelihood × Prior) + (False Positive Rate × (1 − Prior)) </w:t>
      </w:r>
    </w:p>
    <w:p w14:paraId="1BECC54D" w14:textId="77777777" w:rsidR="00AA5EF7" w:rsidRDefault="00AA5EF7" w:rsidP="00D50F5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D50F57" w:rsidRPr="00D50F57">
        <w:rPr>
          <w:sz w:val="28"/>
          <w:szCs w:val="28"/>
        </w:rPr>
        <w:t xml:space="preserve">= (0.98 × 0.00667) + (0.05 × 0.99333) </w:t>
      </w:r>
    </w:p>
    <w:p w14:paraId="5C715F4F" w14:textId="3F1A47DA" w:rsidR="00D50F57" w:rsidRPr="00D50F57" w:rsidRDefault="00AA5EF7" w:rsidP="00D50F5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D50F57" w:rsidRPr="00D50F57">
        <w:rPr>
          <w:sz w:val="28"/>
          <w:szCs w:val="28"/>
        </w:rPr>
        <w:t>= 0.00654 + 0.04967 = 0.05621</w:t>
      </w:r>
    </w:p>
    <w:p w14:paraId="2473FCB3" w14:textId="77777777" w:rsidR="00AA5EF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Posterior = (0.98 × 0.00667) ÷ 0.05621 </w:t>
      </w:r>
    </w:p>
    <w:p w14:paraId="576CBD88" w14:textId="77777777" w:rsidR="00AA5EF7" w:rsidRDefault="00AA5EF7" w:rsidP="00D50F5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D50F57" w:rsidRPr="00D50F57">
        <w:rPr>
          <w:sz w:val="28"/>
          <w:szCs w:val="28"/>
        </w:rPr>
        <w:t xml:space="preserve">≈ 0.00654 ÷ 0.05621 </w:t>
      </w:r>
    </w:p>
    <w:p w14:paraId="04622EBF" w14:textId="233D9F51" w:rsidR="00D50F57" w:rsidRPr="00D50F57" w:rsidRDefault="00AA5EF7" w:rsidP="00D50F5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D50F57" w:rsidRPr="00D50F57">
        <w:rPr>
          <w:sz w:val="28"/>
          <w:szCs w:val="28"/>
        </w:rPr>
        <w:t>≈ 0.1164</w:t>
      </w:r>
    </w:p>
    <w:p w14:paraId="45A80F15" w14:textId="77777777" w:rsidR="00D50F57" w:rsidRPr="00D50F57" w:rsidRDefault="00D50F57" w:rsidP="00D50F57">
      <w:pPr>
        <w:numPr>
          <w:ilvl w:val="0"/>
          <w:numId w:val="4"/>
        </w:numPr>
        <w:rPr>
          <w:sz w:val="28"/>
          <w:szCs w:val="28"/>
        </w:rPr>
      </w:pPr>
      <w:r w:rsidRPr="00D50F57">
        <w:rPr>
          <w:sz w:val="28"/>
          <w:szCs w:val="28"/>
        </w:rPr>
        <w:t>My statistics class uses the terms posterior probability, prior probability, likelihood, false negative, and false positive. Write your solution to include these terms and emphasize their importance.</w:t>
      </w:r>
    </w:p>
    <w:p w14:paraId="5B576D39" w14:textId="77777777" w:rsidR="00D50F57" w:rsidRPr="00D50F57" w:rsidRDefault="00D50F57" w:rsidP="00D50F57">
      <w:pPr>
        <w:numPr>
          <w:ilvl w:val="0"/>
          <w:numId w:val="4"/>
        </w:numPr>
        <w:pBdr>
          <w:bottom w:val="single" w:sz="6" w:space="1" w:color="auto"/>
        </w:pBdr>
        <w:rPr>
          <w:sz w:val="28"/>
          <w:szCs w:val="28"/>
        </w:rPr>
      </w:pPr>
      <w:r w:rsidRPr="00D50F57">
        <w:rPr>
          <w:sz w:val="28"/>
          <w:szCs w:val="28"/>
        </w:rPr>
        <w:t>Create a frequency diagram using ASCII characters. Also include a detailed textual description of the root and each of the branches and nodes/leaves.</w:t>
      </w:r>
    </w:p>
    <w:p w14:paraId="5CCD4E22" w14:textId="77777777" w:rsidR="00D50F57" w:rsidRPr="00540D3B" w:rsidRDefault="00D50F57">
      <w:pPr>
        <w:rPr>
          <w:sz w:val="28"/>
          <w:szCs w:val="28"/>
        </w:rPr>
      </w:pPr>
    </w:p>
    <w:p w14:paraId="44C55EF8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lastRenderedPageBreak/>
        <w:t>Absolutely, George — let’s build this from the ground up like a masterclass in Bayesian reasoning. You’ll get a crystal-clear walkthrough, full numerical breakdowns, and a frequency tree diagram tailored for your visual learning style. This will be a gold-standard tutorial you can revisit or share.</w:t>
      </w:r>
    </w:p>
    <w:p w14:paraId="66AE800B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rFonts w:ascii="Segoe UI Emoji" w:hAnsi="Segoe UI Emoji" w:cs="Segoe UI Emoji"/>
          <w:sz w:val="28"/>
          <w:szCs w:val="28"/>
        </w:rPr>
        <w:t>🧠</w:t>
      </w:r>
      <w:r w:rsidRPr="00D50F57">
        <w:rPr>
          <w:sz w:val="28"/>
          <w:szCs w:val="28"/>
        </w:rPr>
        <w:t xml:space="preserve"> Problem Setup</w:t>
      </w:r>
    </w:p>
    <w:p w14:paraId="4F73133E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You’ve tested positive for the fictional </w:t>
      </w:r>
      <w:proofErr w:type="spellStart"/>
      <w:r w:rsidRPr="00D50F57">
        <w:rPr>
          <w:b/>
          <w:bCs/>
          <w:sz w:val="28"/>
          <w:szCs w:val="28"/>
        </w:rPr>
        <w:t>Bananic</w:t>
      </w:r>
      <w:proofErr w:type="spellEnd"/>
      <w:r w:rsidRPr="00D50F57">
        <w:rPr>
          <w:b/>
          <w:bCs/>
          <w:sz w:val="28"/>
          <w:szCs w:val="28"/>
        </w:rPr>
        <w:t xml:space="preserve"> disease</w:t>
      </w:r>
      <w:r w:rsidRPr="00D50F57">
        <w:rPr>
          <w:sz w:val="28"/>
          <w:szCs w:val="28"/>
        </w:rPr>
        <w:t>, and you want to know:</w:t>
      </w:r>
    </w:p>
    <w:p w14:paraId="0CB604EC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“Given this positive test result, what’s the probability I actually have the disease?”</w:t>
      </w:r>
    </w:p>
    <w:p w14:paraId="3DE78B94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This is a textbook case for </w:t>
      </w:r>
      <w:r w:rsidRPr="00D50F57">
        <w:rPr>
          <w:b/>
          <w:bCs/>
          <w:sz w:val="28"/>
          <w:szCs w:val="28"/>
        </w:rPr>
        <w:t>Bayes’ Theorem</w:t>
      </w:r>
      <w:r w:rsidRPr="00D50F57">
        <w:rPr>
          <w:sz w:val="28"/>
          <w:szCs w:val="28"/>
        </w:rPr>
        <w:t>, which helps us reverse conditional probabilities using three key ingredients:</w:t>
      </w:r>
    </w:p>
    <w:p w14:paraId="76E28F4B" w14:textId="77777777" w:rsidR="00D50F57" w:rsidRPr="00D50F57" w:rsidRDefault="00D50F57" w:rsidP="00D50F57">
      <w:pPr>
        <w:numPr>
          <w:ilvl w:val="0"/>
          <w:numId w:val="5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Prior Probability</w:t>
      </w:r>
      <w:r w:rsidRPr="00D50F57">
        <w:rPr>
          <w:sz w:val="28"/>
          <w:szCs w:val="28"/>
        </w:rPr>
        <w:t xml:space="preserve">: How likely you are to have the disease </w:t>
      </w:r>
      <w:r w:rsidRPr="00D50F57">
        <w:rPr>
          <w:i/>
          <w:iCs/>
          <w:sz w:val="28"/>
          <w:szCs w:val="28"/>
        </w:rPr>
        <w:t>before</w:t>
      </w:r>
      <w:r w:rsidRPr="00D50F57">
        <w:rPr>
          <w:sz w:val="28"/>
          <w:szCs w:val="28"/>
        </w:rPr>
        <w:t xml:space="preserve"> testing.</w:t>
      </w:r>
    </w:p>
    <w:p w14:paraId="6CA02AFA" w14:textId="77777777" w:rsidR="00D50F57" w:rsidRPr="00D50F57" w:rsidRDefault="00D50F57" w:rsidP="00D50F57">
      <w:pPr>
        <w:numPr>
          <w:ilvl w:val="0"/>
          <w:numId w:val="5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Likelihood</w:t>
      </w:r>
      <w:r w:rsidRPr="00D50F57">
        <w:rPr>
          <w:sz w:val="28"/>
          <w:szCs w:val="28"/>
        </w:rPr>
        <w:t xml:space="preserve">: How likely a positive test result is </w:t>
      </w:r>
      <w:r w:rsidRPr="00D50F57">
        <w:rPr>
          <w:i/>
          <w:iCs/>
          <w:sz w:val="28"/>
          <w:szCs w:val="28"/>
        </w:rPr>
        <w:t>if</w:t>
      </w:r>
      <w:r w:rsidRPr="00D50F57">
        <w:rPr>
          <w:sz w:val="28"/>
          <w:szCs w:val="28"/>
        </w:rPr>
        <w:t xml:space="preserve"> you have the disease.</w:t>
      </w:r>
    </w:p>
    <w:p w14:paraId="579DA70A" w14:textId="77777777" w:rsidR="00D50F57" w:rsidRPr="00D50F57" w:rsidRDefault="00D50F57" w:rsidP="00D50F57">
      <w:pPr>
        <w:numPr>
          <w:ilvl w:val="0"/>
          <w:numId w:val="5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Evidence</w:t>
      </w:r>
      <w:r w:rsidRPr="00D50F57">
        <w:rPr>
          <w:sz w:val="28"/>
          <w:szCs w:val="28"/>
        </w:rPr>
        <w:t>: The overall probability of testing positive, regardless of disease status.</w:t>
      </w:r>
    </w:p>
    <w:p w14:paraId="561E0BF7" w14:textId="77777777" w:rsidR="00D50F57" w:rsidRPr="00D50F57" w:rsidRDefault="00D50F57" w:rsidP="00D50F57">
      <w:pPr>
        <w:numPr>
          <w:ilvl w:val="0"/>
          <w:numId w:val="5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Posterior Probability</w:t>
      </w:r>
      <w:r w:rsidRPr="00D50F57">
        <w:rPr>
          <w:sz w:val="28"/>
          <w:szCs w:val="28"/>
        </w:rPr>
        <w:t xml:space="preserve">: The probability you </w:t>
      </w:r>
      <w:r w:rsidRPr="00D50F57">
        <w:rPr>
          <w:i/>
          <w:iCs/>
          <w:sz w:val="28"/>
          <w:szCs w:val="28"/>
        </w:rPr>
        <w:t>actually</w:t>
      </w:r>
      <w:r w:rsidRPr="00D50F57">
        <w:rPr>
          <w:sz w:val="28"/>
          <w:szCs w:val="28"/>
        </w:rPr>
        <w:t xml:space="preserve"> have the disease </w:t>
      </w:r>
      <w:r w:rsidRPr="00D50F57">
        <w:rPr>
          <w:i/>
          <w:iCs/>
          <w:sz w:val="28"/>
          <w:szCs w:val="28"/>
        </w:rPr>
        <w:t>given</w:t>
      </w:r>
      <w:r w:rsidRPr="00D50F57">
        <w:rPr>
          <w:sz w:val="28"/>
          <w:szCs w:val="28"/>
        </w:rPr>
        <w:t xml:space="preserve"> a positive test result.</w:t>
      </w:r>
    </w:p>
    <w:p w14:paraId="3ECE54A2" w14:textId="77777777" w:rsidR="00D50F57" w:rsidRPr="00540D3B" w:rsidRDefault="00D50F57">
      <w:pPr>
        <w:rPr>
          <w:sz w:val="28"/>
          <w:szCs w:val="28"/>
        </w:rPr>
      </w:pPr>
    </w:p>
    <w:p w14:paraId="4A7FC0F3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rFonts w:ascii="Segoe UI Emoji" w:hAnsi="Segoe UI Emoji" w:cs="Segoe UI Emoji"/>
          <w:sz w:val="28"/>
          <w:szCs w:val="28"/>
        </w:rPr>
        <w:t>📊</w:t>
      </w:r>
      <w:r w:rsidRPr="00D50F57">
        <w:rPr>
          <w:sz w:val="28"/>
          <w:szCs w:val="28"/>
        </w:rPr>
        <w:t xml:space="preserve"> Step-by-Step Bayesian Solution</w:t>
      </w:r>
    </w:p>
    <w:p w14:paraId="2219F6EE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Step 1: Define the Known Values</w:t>
      </w:r>
    </w:p>
    <w:p w14:paraId="5922DB55" w14:textId="77777777" w:rsidR="00D50F57" w:rsidRPr="00D50F57" w:rsidRDefault="00D50F57" w:rsidP="00D50F57">
      <w:pPr>
        <w:numPr>
          <w:ilvl w:val="0"/>
          <w:numId w:val="6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Disease prevalence</w:t>
      </w:r>
      <w:r w:rsidRPr="00D50F57">
        <w:rPr>
          <w:sz w:val="28"/>
          <w:szCs w:val="28"/>
        </w:rPr>
        <w:t>: 1 in 200 →</w:t>
      </w:r>
      <w:r w:rsidRPr="00D50F57">
        <w:rPr>
          <w:sz w:val="28"/>
          <w:szCs w:val="28"/>
        </w:rPr>
        <w:br/>
        <w:t>Prior = 1 ÷ 200 = 0.005</w:t>
      </w:r>
      <w:r w:rsidRPr="00D50F57">
        <w:rPr>
          <w:sz w:val="28"/>
          <w:szCs w:val="28"/>
        </w:rPr>
        <w:br/>
        <w:t>(So before testing, there's a 0.5% chance you have the disease.)</w:t>
      </w:r>
    </w:p>
    <w:p w14:paraId="294521AC" w14:textId="77777777" w:rsidR="00D50F57" w:rsidRPr="00D50F57" w:rsidRDefault="00D50F57" w:rsidP="00D50F57">
      <w:pPr>
        <w:numPr>
          <w:ilvl w:val="0"/>
          <w:numId w:val="6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False negative rate</w:t>
      </w:r>
      <w:r w:rsidRPr="00D50F57">
        <w:rPr>
          <w:sz w:val="28"/>
          <w:szCs w:val="28"/>
        </w:rPr>
        <w:t>: 2% →</w:t>
      </w:r>
      <w:r w:rsidRPr="00D50F57">
        <w:rPr>
          <w:sz w:val="28"/>
          <w:szCs w:val="28"/>
        </w:rPr>
        <w:br/>
        <w:t>Likelihood = 1 − 0.02 = 0.98</w:t>
      </w:r>
      <w:r w:rsidRPr="00D50F57">
        <w:rPr>
          <w:sz w:val="28"/>
          <w:szCs w:val="28"/>
        </w:rPr>
        <w:br/>
        <w:t>(If you have the disease, there's a 98% chance the test will correctly be positive.)</w:t>
      </w:r>
    </w:p>
    <w:p w14:paraId="5C299C7F" w14:textId="77777777" w:rsidR="00D50F57" w:rsidRPr="00D50F57" w:rsidRDefault="00D50F57" w:rsidP="00D50F57">
      <w:pPr>
        <w:numPr>
          <w:ilvl w:val="0"/>
          <w:numId w:val="6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False positive rate</w:t>
      </w:r>
      <w:r w:rsidRPr="00D50F57">
        <w:rPr>
          <w:sz w:val="28"/>
          <w:szCs w:val="28"/>
        </w:rPr>
        <w:t>: 5% →</w:t>
      </w:r>
      <w:r w:rsidRPr="00D50F57">
        <w:rPr>
          <w:sz w:val="28"/>
          <w:szCs w:val="28"/>
        </w:rPr>
        <w:br/>
        <w:t>(If you don’t have the disease, there’s a 5% chance the test will incorrectly be positive.)</w:t>
      </w:r>
    </w:p>
    <w:p w14:paraId="6305DBF4" w14:textId="77777777" w:rsidR="00D50F57" w:rsidRPr="00540D3B" w:rsidRDefault="00D50F57">
      <w:pPr>
        <w:rPr>
          <w:sz w:val="28"/>
          <w:szCs w:val="28"/>
        </w:rPr>
      </w:pPr>
    </w:p>
    <w:p w14:paraId="19B18D16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Step 2: Compute the Evidence</w:t>
      </w:r>
    </w:p>
    <w:p w14:paraId="4B7E3B17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This is the total probability of testing positive, which includes:</w:t>
      </w:r>
    </w:p>
    <w:p w14:paraId="44ADC0BD" w14:textId="77777777" w:rsidR="00D50F57" w:rsidRPr="00D50F57" w:rsidRDefault="00D50F57" w:rsidP="00D50F57">
      <w:pPr>
        <w:numPr>
          <w:ilvl w:val="0"/>
          <w:numId w:val="7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True positives</w:t>
      </w:r>
      <w:r w:rsidRPr="00D50F57">
        <w:rPr>
          <w:sz w:val="28"/>
          <w:szCs w:val="28"/>
        </w:rPr>
        <w:t>: You have the disease and test positive.</w:t>
      </w:r>
    </w:p>
    <w:p w14:paraId="58C7F544" w14:textId="77777777" w:rsidR="00D50F57" w:rsidRPr="00D50F57" w:rsidRDefault="00D50F57" w:rsidP="00D50F57">
      <w:pPr>
        <w:numPr>
          <w:ilvl w:val="0"/>
          <w:numId w:val="7"/>
        </w:num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lastRenderedPageBreak/>
        <w:t>False positives</w:t>
      </w:r>
      <w:r w:rsidRPr="00D50F57">
        <w:rPr>
          <w:sz w:val="28"/>
          <w:szCs w:val="28"/>
        </w:rPr>
        <w:t>: You don’t have the disease but still test positive.</w:t>
      </w:r>
    </w:p>
    <w:p w14:paraId="5F6756F1" w14:textId="77777777" w:rsidR="00D50F57" w:rsidRPr="00540D3B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Evidence = (Likelihood × Prior) + (False Positive Rate × (1 − Prior)) </w:t>
      </w:r>
    </w:p>
    <w:p w14:paraId="25E2C758" w14:textId="77777777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</w:t>
      </w:r>
      <w:r w:rsidRPr="00D50F57">
        <w:rPr>
          <w:sz w:val="28"/>
          <w:szCs w:val="28"/>
        </w:rPr>
        <w:t xml:space="preserve">= (0.98 × 0.005) + (0.05 × 0.995) </w:t>
      </w:r>
    </w:p>
    <w:p w14:paraId="2F215146" w14:textId="77777777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</w:t>
      </w:r>
      <w:r w:rsidRPr="00D50F57">
        <w:rPr>
          <w:sz w:val="28"/>
          <w:szCs w:val="28"/>
        </w:rPr>
        <w:t xml:space="preserve">= 0.0049 + 0.04975 </w:t>
      </w:r>
    </w:p>
    <w:p w14:paraId="0A190D0B" w14:textId="355A2296" w:rsidR="00D50F57" w:rsidRPr="00D50F57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</w:t>
      </w:r>
      <w:r w:rsidRPr="00D50F57">
        <w:rPr>
          <w:sz w:val="28"/>
          <w:szCs w:val="28"/>
        </w:rPr>
        <w:t xml:space="preserve">= 0.05465 </w:t>
      </w:r>
    </w:p>
    <w:p w14:paraId="7E162294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Step 3: Compute the Posterior Probability</w:t>
      </w:r>
    </w:p>
    <w:p w14:paraId="323981D3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>Now apply Bayes’ Theorem:</w:t>
      </w:r>
    </w:p>
    <w:p w14:paraId="7FD8E07B" w14:textId="77777777" w:rsidR="00D50F57" w:rsidRPr="00540D3B" w:rsidRDefault="00D50F57" w:rsidP="00D50F57">
      <w:pPr>
        <w:rPr>
          <w:sz w:val="28"/>
          <w:szCs w:val="28"/>
        </w:rPr>
      </w:pPr>
      <w:r w:rsidRPr="00D50F57">
        <w:rPr>
          <w:sz w:val="28"/>
          <w:szCs w:val="28"/>
        </w:rPr>
        <w:t xml:space="preserve">Posterior = (Likelihood × Prior) ÷ Evidence </w:t>
      </w:r>
    </w:p>
    <w:p w14:paraId="531B437C" w14:textId="77777777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</w:t>
      </w:r>
      <w:r w:rsidRPr="00D50F57">
        <w:rPr>
          <w:sz w:val="28"/>
          <w:szCs w:val="28"/>
        </w:rPr>
        <w:t xml:space="preserve">= (0.98 × 0.005) ÷ 0.05465 </w:t>
      </w:r>
    </w:p>
    <w:p w14:paraId="756FF87B" w14:textId="77777777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</w:t>
      </w:r>
      <w:r w:rsidRPr="00D50F57">
        <w:rPr>
          <w:sz w:val="28"/>
          <w:szCs w:val="28"/>
        </w:rPr>
        <w:t xml:space="preserve">≈ 0.0049 ÷ 0.05465 </w:t>
      </w:r>
    </w:p>
    <w:p w14:paraId="63365172" w14:textId="391168A3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</w:t>
      </w:r>
      <w:r w:rsidRPr="00D50F57">
        <w:rPr>
          <w:sz w:val="28"/>
          <w:szCs w:val="28"/>
        </w:rPr>
        <w:t xml:space="preserve">≈ 0.0897 </w:t>
      </w:r>
    </w:p>
    <w:p w14:paraId="3E20DA15" w14:textId="77777777" w:rsidR="00D50F57" w:rsidRPr="00540D3B" w:rsidRDefault="00D50F57" w:rsidP="00D50F57">
      <w:pPr>
        <w:rPr>
          <w:sz w:val="28"/>
          <w:szCs w:val="28"/>
        </w:rPr>
      </w:pPr>
    </w:p>
    <w:p w14:paraId="43361CEA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rFonts w:ascii="Segoe UI Emoji" w:hAnsi="Segoe UI Emoji" w:cs="Segoe UI Emoji"/>
          <w:sz w:val="28"/>
          <w:szCs w:val="28"/>
        </w:rPr>
        <w:t>✅</w:t>
      </w:r>
      <w:r w:rsidRPr="00D50F57">
        <w:rPr>
          <w:sz w:val="28"/>
          <w:szCs w:val="28"/>
        </w:rPr>
        <w:t xml:space="preserve"> Final Answer</w:t>
      </w:r>
    </w:p>
    <w:p w14:paraId="0E002829" w14:textId="77777777" w:rsidR="00D50F57" w:rsidRPr="00D50F57" w:rsidRDefault="00D50F57" w:rsidP="00D50F57">
      <w:pPr>
        <w:rPr>
          <w:sz w:val="28"/>
          <w:szCs w:val="28"/>
        </w:rPr>
      </w:pPr>
      <w:r w:rsidRPr="00D50F57">
        <w:rPr>
          <w:b/>
          <w:bCs/>
          <w:sz w:val="28"/>
          <w:szCs w:val="28"/>
        </w:rPr>
        <w:t>There’s about an 8.97% chance you actually have the disease</w:t>
      </w:r>
      <w:r w:rsidRPr="00D50F57">
        <w:rPr>
          <w:sz w:val="28"/>
          <w:szCs w:val="28"/>
        </w:rPr>
        <w:t>, even though you tested positive.</w:t>
      </w:r>
    </w:p>
    <w:p w14:paraId="7BBCBA56" w14:textId="77777777" w:rsidR="00D50F57" w:rsidRPr="00540D3B" w:rsidRDefault="00D50F57" w:rsidP="00D50F57">
      <w:pPr>
        <w:rPr>
          <w:sz w:val="28"/>
          <w:szCs w:val="28"/>
        </w:rPr>
      </w:pPr>
    </w:p>
    <w:p w14:paraId="038D02CD" w14:textId="2228979A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  </w:t>
      </w:r>
      <w:r w:rsidR="00251455" w:rsidRPr="00540D3B">
        <w:rPr>
          <w:sz w:val="28"/>
          <w:szCs w:val="28"/>
        </w:rPr>
        <w:t xml:space="preserve">                  </w:t>
      </w:r>
      <w:r w:rsidRPr="00540D3B">
        <w:rPr>
          <w:sz w:val="28"/>
          <w:szCs w:val="28"/>
        </w:rPr>
        <w:t>[10,000 People Tested]</w:t>
      </w:r>
    </w:p>
    <w:p w14:paraId="53B12FC3" w14:textId="30DDAED1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     </w:t>
      </w:r>
      <w:r w:rsidR="00251455" w:rsidRPr="00540D3B">
        <w:rPr>
          <w:sz w:val="28"/>
          <w:szCs w:val="28"/>
        </w:rPr>
        <w:t xml:space="preserve">       </w:t>
      </w:r>
      <w:r w:rsidRPr="00540D3B">
        <w:rPr>
          <w:sz w:val="28"/>
          <w:szCs w:val="28"/>
        </w:rPr>
        <w:t xml:space="preserve">      /                              </w:t>
      </w:r>
      <w:r w:rsidR="00251455" w:rsidRPr="00540D3B">
        <w:rPr>
          <w:sz w:val="28"/>
          <w:szCs w:val="28"/>
        </w:rPr>
        <w:t xml:space="preserve">         </w:t>
      </w:r>
      <w:r w:rsidRPr="00540D3B">
        <w:rPr>
          <w:sz w:val="28"/>
          <w:szCs w:val="28"/>
        </w:rPr>
        <w:t>\</w:t>
      </w:r>
    </w:p>
    <w:p w14:paraId="4F823C02" w14:textId="775B46F6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        </w:t>
      </w:r>
      <w:r w:rsidR="00251455" w:rsidRPr="00540D3B">
        <w:rPr>
          <w:sz w:val="28"/>
          <w:szCs w:val="28"/>
        </w:rPr>
        <w:t xml:space="preserve">       </w:t>
      </w:r>
      <w:r w:rsidRPr="00540D3B">
        <w:rPr>
          <w:sz w:val="28"/>
          <w:szCs w:val="28"/>
        </w:rPr>
        <w:t xml:space="preserve">/                                    </w:t>
      </w:r>
      <w:r w:rsidR="00251455" w:rsidRPr="00540D3B">
        <w:rPr>
          <w:sz w:val="28"/>
          <w:szCs w:val="28"/>
        </w:rPr>
        <w:t xml:space="preserve">         </w:t>
      </w:r>
      <w:r w:rsidRPr="00540D3B">
        <w:rPr>
          <w:sz w:val="28"/>
          <w:szCs w:val="28"/>
        </w:rPr>
        <w:t>\</w:t>
      </w:r>
    </w:p>
    <w:p w14:paraId="5244EF58" w14:textId="7063C0DC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</w:t>
      </w:r>
      <w:r w:rsidR="00251455" w:rsidRPr="00540D3B">
        <w:rPr>
          <w:sz w:val="28"/>
          <w:szCs w:val="28"/>
        </w:rPr>
        <w:t xml:space="preserve">     </w:t>
      </w:r>
      <w:r w:rsidRPr="00540D3B">
        <w:rPr>
          <w:sz w:val="28"/>
          <w:szCs w:val="28"/>
        </w:rPr>
        <w:t xml:space="preserve"> [Have Disease]                </w:t>
      </w:r>
      <w:r w:rsidR="00251455" w:rsidRPr="00540D3B">
        <w:rPr>
          <w:sz w:val="28"/>
          <w:szCs w:val="28"/>
        </w:rPr>
        <w:t xml:space="preserve">        </w:t>
      </w:r>
      <w:r w:rsidRPr="00540D3B">
        <w:rPr>
          <w:sz w:val="28"/>
          <w:szCs w:val="28"/>
        </w:rPr>
        <w:t xml:space="preserve"> [Healthy]</w:t>
      </w:r>
    </w:p>
    <w:p w14:paraId="399EDBE9" w14:textId="41086650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  </w:t>
      </w:r>
      <w:r w:rsidR="00251455" w:rsidRPr="00540D3B">
        <w:rPr>
          <w:sz w:val="28"/>
          <w:szCs w:val="28"/>
        </w:rPr>
        <w:t xml:space="preserve">         </w:t>
      </w:r>
      <w:r w:rsidRPr="00540D3B">
        <w:rPr>
          <w:sz w:val="28"/>
          <w:szCs w:val="28"/>
        </w:rPr>
        <w:t xml:space="preserve">  (0.5%)                              </w:t>
      </w:r>
      <w:r w:rsidR="00251455" w:rsidRPr="00540D3B">
        <w:rPr>
          <w:sz w:val="28"/>
          <w:szCs w:val="28"/>
        </w:rPr>
        <w:t xml:space="preserve">      </w:t>
      </w:r>
      <w:r w:rsidRPr="00540D3B">
        <w:rPr>
          <w:sz w:val="28"/>
          <w:szCs w:val="28"/>
        </w:rPr>
        <w:t>(99.5%)</w:t>
      </w:r>
    </w:p>
    <w:p w14:paraId="1E67446D" w14:textId="5D4EF488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     </w:t>
      </w:r>
      <w:r w:rsidR="00251455" w:rsidRPr="00540D3B">
        <w:rPr>
          <w:sz w:val="28"/>
          <w:szCs w:val="28"/>
        </w:rPr>
        <w:t xml:space="preserve">            </w:t>
      </w:r>
      <w:r w:rsidRPr="00540D3B">
        <w:rPr>
          <w:sz w:val="28"/>
          <w:szCs w:val="28"/>
        </w:rPr>
        <w:t xml:space="preserve">50                                      </w:t>
      </w:r>
      <w:r w:rsidR="00251455" w:rsidRPr="00540D3B">
        <w:rPr>
          <w:sz w:val="28"/>
          <w:szCs w:val="28"/>
        </w:rPr>
        <w:t xml:space="preserve">   </w:t>
      </w:r>
      <w:r w:rsidRPr="00540D3B">
        <w:rPr>
          <w:sz w:val="28"/>
          <w:szCs w:val="28"/>
        </w:rPr>
        <w:t>9,950</w:t>
      </w:r>
    </w:p>
    <w:p w14:paraId="7AB8C7B6" w14:textId="227E62CE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   </w:t>
      </w:r>
      <w:r w:rsidR="00251455" w:rsidRPr="00540D3B">
        <w:rPr>
          <w:sz w:val="28"/>
          <w:szCs w:val="28"/>
        </w:rPr>
        <w:t xml:space="preserve">  </w:t>
      </w:r>
      <w:r w:rsidRPr="00540D3B">
        <w:rPr>
          <w:sz w:val="28"/>
          <w:szCs w:val="28"/>
        </w:rPr>
        <w:t xml:space="preserve"> /  </w:t>
      </w:r>
      <w:r w:rsidR="00251455" w:rsidRPr="00540D3B">
        <w:rPr>
          <w:sz w:val="28"/>
          <w:szCs w:val="28"/>
        </w:rPr>
        <w:t xml:space="preserve">                      </w:t>
      </w:r>
      <w:r w:rsidRPr="00540D3B">
        <w:rPr>
          <w:sz w:val="28"/>
          <w:szCs w:val="28"/>
        </w:rPr>
        <w:t xml:space="preserve">\            </w:t>
      </w:r>
      <w:r w:rsidR="00251455" w:rsidRPr="00540D3B">
        <w:rPr>
          <w:sz w:val="28"/>
          <w:szCs w:val="28"/>
        </w:rPr>
        <w:t xml:space="preserve">                 </w:t>
      </w:r>
      <w:r w:rsidRPr="00540D3B">
        <w:rPr>
          <w:sz w:val="28"/>
          <w:szCs w:val="28"/>
        </w:rPr>
        <w:t>/</w:t>
      </w:r>
      <w:r w:rsidR="00251455" w:rsidRPr="00540D3B">
        <w:rPr>
          <w:sz w:val="28"/>
          <w:szCs w:val="28"/>
        </w:rPr>
        <w:t xml:space="preserve">   </w:t>
      </w:r>
      <w:r w:rsidRPr="00540D3B">
        <w:rPr>
          <w:sz w:val="28"/>
          <w:szCs w:val="28"/>
        </w:rPr>
        <w:t xml:space="preserve">    \</w:t>
      </w:r>
    </w:p>
    <w:p w14:paraId="1DD28136" w14:textId="0743EB33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          /</w:t>
      </w:r>
      <w:r w:rsidR="00251455" w:rsidRPr="00540D3B">
        <w:rPr>
          <w:sz w:val="28"/>
          <w:szCs w:val="28"/>
        </w:rPr>
        <w:t xml:space="preserve">                          </w:t>
      </w:r>
      <w:r w:rsidRPr="00540D3B">
        <w:rPr>
          <w:sz w:val="28"/>
          <w:szCs w:val="28"/>
        </w:rPr>
        <w:t xml:space="preserve">    \       </w:t>
      </w:r>
      <w:r w:rsidR="00251455" w:rsidRPr="00540D3B">
        <w:rPr>
          <w:sz w:val="28"/>
          <w:szCs w:val="28"/>
        </w:rPr>
        <w:t xml:space="preserve">  </w:t>
      </w:r>
      <w:r w:rsidRPr="00540D3B">
        <w:rPr>
          <w:sz w:val="28"/>
          <w:szCs w:val="28"/>
        </w:rPr>
        <w:t xml:space="preserve">  </w:t>
      </w:r>
      <w:r w:rsidR="00251455" w:rsidRPr="00540D3B">
        <w:rPr>
          <w:sz w:val="28"/>
          <w:szCs w:val="28"/>
        </w:rPr>
        <w:t xml:space="preserve">           </w:t>
      </w:r>
      <w:r w:rsidRPr="00540D3B">
        <w:rPr>
          <w:sz w:val="28"/>
          <w:szCs w:val="28"/>
        </w:rPr>
        <w:t xml:space="preserve"> /     </w:t>
      </w:r>
      <w:r w:rsidR="00251455" w:rsidRPr="00540D3B">
        <w:rPr>
          <w:sz w:val="28"/>
          <w:szCs w:val="28"/>
        </w:rPr>
        <w:t xml:space="preserve">  </w:t>
      </w:r>
      <w:r w:rsidR="00B128A6" w:rsidRPr="00540D3B">
        <w:rPr>
          <w:sz w:val="28"/>
          <w:szCs w:val="28"/>
        </w:rPr>
        <w:t xml:space="preserve"> </w:t>
      </w:r>
      <w:r w:rsidR="00251455" w:rsidRPr="00540D3B">
        <w:rPr>
          <w:sz w:val="28"/>
          <w:szCs w:val="28"/>
        </w:rPr>
        <w:t xml:space="preserve">    </w:t>
      </w:r>
      <w:r w:rsidRPr="00540D3B">
        <w:rPr>
          <w:sz w:val="28"/>
          <w:szCs w:val="28"/>
        </w:rPr>
        <w:t xml:space="preserve"> \</w:t>
      </w:r>
    </w:p>
    <w:p w14:paraId="2FB3C444" w14:textId="4FBC5634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[Test +] (True Pos) </w:t>
      </w:r>
      <w:r w:rsidR="00251455" w:rsidRPr="00540D3B">
        <w:rPr>
          <w:sz w:val="28"/>
          <w:szCs w:val="28"/>
        </w:rPr>
        <w:t xml:space="preserve">        </w:t>
      </w:r>
      <w:r w:rsidRPr="00540D3B">
        <w:rPr>
          <w:sz w:val="28"/>
          <w:szCs w:val="28"/>
        </w:rPr>
        <w:t>[Test -]</w:t>
      </w:r>
      <w:r w:rsidR="00251455" w:rsidRPr="00540D3B">
        <w:rPr>
          <w:sz w:val="28"/>
          <w:szCs w:val="28"/>
        </w:rPr>
        <w:t xml:space="preserve">     </w:t>
      </w:r>
      <w:r w:rsidR="00B128A6" w:rsidRPr="00540D3B">
        <w:rPr>
          <w:sz w:val="28"/>
          <w:szCs w:val="28"/>
        </w:rPr>
        <w:t xml:space="preserve">  </w:t>
      </w:r>
      <w:r w:rsidR="00251455" w:rsidRPr="00540D3B">
        <w:rPr>
          <w:sz w:val="28"/>
          <w:szCs w:val="28"/>
        </w:rPr>
        <w:t xml:space="preserve"> </w:t>
      </w:r>
      <w:r w:rsidRPr="00540D3B">
        <w:rPr>
          <w:sz w:val="28"/>
          <w:szCs w:val="28"/>
        </w:rPr>
        <w:t xml:space="preserve"> [Test +] </w:t>
      </w:r>
      <w:r w:rsidR="00251455" w:rsidRPr="00540D3B">
        <w:rPr>
          <w:sz w:val="28"/>
          <w:szCs w:val="28"/>
        </w:rPr>
        <w:t xml:space="preserve">         </w:t>
      </w:r>
      <w:r w:rsidRPr="00540D3B">
        <w:rPr>
          <w:sz w:val="28"/>
          <w:szCs w:val="28"/>
        </w:rPr>
        <w:t>[Test -]</w:t>
      </w:r>
    </w:p>
    <w:p w14:paraId="09D387A5" w14:textId="001452EE" w:rsidR="00D50F57" w:rsidRPr="00540D3B" w:rsidRDefault="00D50F57" w:rsidP="00D50F57">
      <w:pPr>
        <w:rPr>
          <w:sz w:val="28"/>
          <w:szCs w:val="28"/>
        </w:rPr>
      </w:pPr>
      <w:r w:rsidRPr="00540D3B">
        <w:rPr>
          <w:sz w:val="28"/>
          <w:szCs w:val="28"/>
        </w:rPr>
        <w:t xml:space="preserve">                   49      </w:t>
      </w:r>
      <w:r w:rsidR="00B128A6" w:rsidRPr="00540D3B">
        <w:rPr>
          <w:sz w:val="28"/>
          <w:szCs w:val="28"/>
        </w:rPr>
        <w:t xml:space="preserve">                              </w:t>
      </w:r>
      <w:r w:rsidRPr="00540D3B">
        <w:rPr>
          <w:sz w:val="28"/>
          <w:szCs w:val="28"/>
        </w:rPr>
        <w:t xml:space="preserve">   1</w:t>
      </w:r>
      <w:r w:rsidR="00251455" w:rsidRPr="00540D3B">
        <w:rPr>
          <w:sz w:val="28"/>
          <w:szCs w:val="28"/>
        </w:rPr>
        <w:t xml:space="preserve">                </w:t>
      </w:r>
      <w:r w:rsidRPr="00540D3B">
        <w:rPr>
          <w:sz w:val="28"/>
          <w:szCs w:val="28"/>
        </w:rPr>
        <w:t xml:space="preserve">498       </w:t>
      </w:r>
      <w:r w:rsidR="00251455" w:rsidRPr="00540D3B">
        <w:rPr>
          <w:sz w:val="28"/>
          <w:szCs w:val="28"/>
        </w:rPr>
        <w:t xml:space="preserve">         </w:t>
      </w:r>
      <w:r w:rsidRPr="00540D3B">
        <w:rPr>
          <w:sz w:val="28"/>
          <w:szCs w:val="28"/>
        </w:rPr>
        <w:t>9,452</w:t>
      </w:r>
    </w:p>
    <w:p w14:paraId="0B9540BC" w14:textId="77777777" w:rsidR="00D50F57" w:rsidRPr="00540D3B" w:rsidRDefault="00D50F57" w:rsidP="00D50F57">
      <w:pPr>
        <w:rPr>
          <w:sz w:val="28"/>
          <w:szCs w:val="28"/>
        </w:rPr>
      </w:pPr>
    </w:p>
    <w:p w14:paraId="15E27A32" w14:textId="77777777" w:rsidR="00D50F57" w:rsidRPr="00540D3B" w:rsidRDefault="00D50F57" w:rsidP="00D50F57">
      <w:pPr>
        <w:rPr>
          <w:sz w:val="28"/>
          <w:szCs w:val="28"/>
        </w:rPr>
      </w:pPr>
    </w:p>
    <w:p w14:paraId="37963362" w14:textId="77777777" w:rsidR="00251455" w:rsidRPr="00251455" w:rsidRDefault="00251455" w:rsidP="00251455">
      <w:pPr>
        <w:rPr>
          <w:sz w:val="28"/>
          <w:szCs w:val="28"/>
        </w:rPr>
      </w:pPr>
      <w:r w:rsidRPr="00251455">
        <w:rPr>
          <w:rFonts w:ascii="Segoe UI Emoji" w:hAnsi="Segoe UI Emoji" w:cs="Segoe UI Emoji"/>
          <w:sz w:val="28"/>
          <w:szCs w:val="28"/>
        </w:rPr>
        <w:t>📘</w:t>
      </w:r>
      <w:r w:rsidRPr="00251455">
        <w:rPr>
          <w:sz w:val="28"/>
          <w:szCs w:val="28"/>
        </w:rPr>
        <w:t xml:space="preserve"> Breakdown of Each Node</w:t>
      </w:r>
    </w:p>
    <w:p w14:paraId="183E0DD2" w14:textId="77777777" w:rsidR="00251455" w:rsidRPr="00251455" w:rsidRDefault="00251455" w:rsidP="00251455">
      <w:pPr>
        <w:numPr>
          <w:ilvl w:val="0"/>
          <w:numId w:val="8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Root</w:t>
      </w:r>
      <w:r w:rsidRPr="00251455">
        <w:rPr>
          <w:sz w:val="28"/>
          <w:szCs w:val="28"/>
        </w:rPr>
        <w:t>: 10,000 people tested.</w:t>
      </w:r>
    </w:p>
    <w:p w14:paraId="1FA4F540" w14:textId="77777777" w:rsidR="00251455" w:rsidRPr="00251455" w:rsidRDefault="00251455" w:rsidP="00251455">
      <w:pPr>
        <w:numPr>
          <w:ilvl w:val="0"/>
          <w:numId w:val="8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First split</w:t>
      </w:r>
      <w:r w:rsidRPr="00251455">
        <w:rPr>
          <w:sz w:val="28"/>
          <w:szCs w:val="28"/>
        </w:rPr>
        <w:t>:</w:t>
      </w:r>
    </w:p>
    <w:p w14:paraId="1661686D" w14:textId="77777777" w:rsidR="00251455" w:rsidRPr="00251455" w:rsidRDefault="00251455" w:rsidP="00251455">
      <w:pPr>
        <w:numPr>
          <w:ilvl w:val="1"/>
          <w:numId w:val="8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Have Disease</w:t>
      </w:r>
      <w:r w:rsidRPr="00251455">
        <w:rPr>
          <w:sz w:val="28"/>
          <w:szCs w:val="28"/>
        </w:rPr>
        <w:t>: 0.5% of 10,000 = 50 people.</w:t>
      </w:r>
    </w:p>
    <w:p w14:paraId="31EFDEB6" w14:textId="77777777" w:rsidR="00251455" w:rsidRPr="00251455" w:rsidRDefault="00251455" w:rsidP="00251455">
      <w:pPr>
        <w:numPr>
          <w:ilvl w:val="1"/>
          <w:numId w:val="8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Healthy</w:t>
      </w:r>
      <w:r w:rsidRPr="00251455">
        <w:rPr>
          <w:sz w:val="28"/>
          <w:szCs w:val="28"/>
        </w:rPr>
        <w:t>: 99.5% of 10,000 = 9,950 people.</w:t>
      </w:r>
    </w:p>
    <w:p w14:paraId="5A3FC009" w14:textId="77777777" w:rsidR="00251455" w:rsidRPr="00251455" w:rsidRDefault="00251455" w:rsidP="00251455">
      <w:pPr>
        <w:numPr>
          <w:ilvl w:val="0"/>
          <w:numId w:val="8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Second split</w:t>
      </w:r>
      <w:r w:rsidRPr="00251455">
        <w:rPr>
          <w:sz w:val="28"/>
          <w:szCs w:val="28"/>
        </w:rPr>
        <w:t>:</w:t>
      </w:r>
    </w:p>
    <w:p w14:paraId="5AB703E4" w14:textId="77777777" w:rsidR="00251455" w:rsidRPr="00251455" w:rsidRDefault="00251455" w:rsidP="00251455">
      <w:pPr>
        <w:numPr>
          <w:ilvl w:val="0"/>
          <w:numId w:val="9"/>
        </w:numPr>
        <w:rPr>
          <w:sz w:val="28"/>
          <w:szCs w:val="28"/>
        </w:rPr>
      </w:pPr>
      <w:r w:rsidRPr="00251455">
        <w:rPr>
          <w:sz w:val="28"/>
          <w:szCs w:val="28"/>
        </w:rPr>
        <w:t>Among the 50 with disease:</w:t>
      </w:r>
    </w:p>
    <w:p w14:paraId="3A1D2DE0" w14:textId="77777777" w:rsidR="00251455" w:rsidRPr="00251455" w:rsidRDefault="00251455" w:rsidP="00251455">
      <w:pPr>
        <w:numPr>
          <w:ilvl w:val="1"/>
          <w:numId w:val="9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True Positives</w:t>
      </w:r>
      <w:r w:rsidRPr="00251455">
        <w:rPr>
          <w:sz w:val="28"/>
          <w:szCs w:val="28"/>
        </w:rPr>
        <w:t>: 98% of 50 = 49 people.</w:t>
      </w:r>
    </w:p>
    <w:p w14:paraId="0C75C15F" w14:textId="77777777" w:rsidR="00251455" w:rsidRPr="00251455" w:rsidRDefault="00251455" w:rsidP="00251455">
      <w:pPr>
        <w:numPr>
          <w:ilvl w:val="1"/>
          <w:numId w:val="9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False Negatives</w:t>
      </w:r>
      <w:r w:rsidRPr="00251455">
        <w:rPr>
          <w:sz w:val="28"/>
          <w:szCs w:val="28"/>
        </w:rPr>
        <w:t>: 2% of 50 = 1 person.</w:t>
      </w:r>
    </w:p>
    <w:p w14:paraId="1C880892" w14:textId="77777777" w:rsidR="00251455" w:rsidRPr="00251455" w:rsidRDefault="00251455" w:rsidP="00251455">
      <w:pPr>
        <w:numPr>
          <w:ilvl w:val="0"/>
          <w:numId w:val="9"/>
        </w:numPr>
        <w:rPr>
          <w:sz w:val="28"/>
          <w:szCs w:val="28"/>
        </w:rPr>
      </w:pPr>
      <w:r w:rsidRPr="00251455">
        <w:rPr>
          <w:sz w:val="28"/>
          <w:szCs w:val="28"/>
        </w:rPr>
        <w:t>Among the 9,950 healthy:</w:t>
      </w:r>
    </w:p>
    <w:p w14:paraId="29BD7F37" w14:textId="77777777" w:rsidR="00251455" w:rsidRPr="00251455" w:rsidRDefault="00251455" w:rsidP="00251455">
      <w:pPr>
        <w:numPr>
          <w:ilvl w:val="0"/>
          <w:numId w:val="10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False Positives</w:t>
      </w:r>
      <w:r w:rsidRPr="00251455">
        <w:rPr>
          <w:sz w:val="28"/>
          <w:szCs w:val="28"/>
        </w:rPr>
        <w:t>: 5% of 9,950 = 497.5 ≈ 498 people.</w:t>
      </w:r>
    </w:p>
    <w:p w14:paraId="65C620F8" w14:textId="77777777" w:rsidR="00251455" w:rsidRPr="00251455" w:rsidRDefault="00251455" w:rsidP="00251455">
      <w:pPr>
        <w:numPr>
          <w:ilvl w:val="0"/>
          <w:numId w:val="10"/>
        </w:numPr>
        <w:rPr>
          <w:sz w:val="28"/>
          <w:szCs w:val="28"/>
        </w:rPr>
      </w:pPr>
      <w:r w:rsidRPr="00251455">
        <w:rPr>
          <w:b/>
          <w:bCs/>
          <w:sz w:val="28"/>
          <w:szCs w:val="28"/>
        </w:rPr>
        <w:t>True Negatives</w:t>
      </w:r>
      <w:r w:rsidRPr="00251455">
        <w:rPr>
          <w:sz w:val="28"/>
          <w:szCs w:val="28"/>
        </w:rPr>
        <w:t>: 95% of 9,950 = 9,452 people.</w:t>
      </w:r>
    </w:p>
    <w:p w14:paraId="5A23768F" w14:textId="77777777" w:rsidR="00D50F57" w:rsidRPr="00540D3B" w:rsidRDefault="00D50F57" w:rsidP="00D50F57">
      <w:pPr>
        <w:rPr>
          <w:sz w:val="28"/>
          <w:szCs w:val="28"/>
        </w:rPr>
      </w:pPr>
    </w:p>
    <w:p w14:paraId="08FDB048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rFonts w:ascii="Segoe UI Emoji" w:hAnsi="Segoe UI Emoji" w:cs="Segoe UI Emoji"/>
          <w:sz w:val="28"/>
          <w:szCs w:val="28"/>
        </w:rPr>
        <w:t>📊</w:t>
      </w:r>
      <w:r w:rsidRPr="000D74A6">
        <w:rPr>
          <w:sz w:val="28"/>
          <w:szCs w:val="28"/>
        </w:rPr>
        <w:t xml:space="preserve"> Total Positive Tests = 49 (true) + 498 (false) = </w:t>
      </w:r>
      <w:r w:rsidRPr="000D74A6">
        <w:rPr>
          <w:b/>
          <w:bCs/>
          <w:sz w:val="28"/>
          <w:szCs w:val="28"/>
        </w:rPr>
        <w:t>547</w:t>
      </w:r>
    </w:p>
    <w:p w14:paraId="07605F1A" w14:textId="77777777" w:rsidR="000D74A6" w:rsidRPr="000D74A6" w:rsidRDefault="000D74A6" w:rsidP="000D74A6">
      <w:pPr>
        <w:rPr>
          <w:sz w:val="28"/>
          <w:szCs w:val="28"/>
        </w:rPr>
      </w:pPr>
      <w:proofErr w:type="gramStart"/>
      <w:r w:rsidRPr="000D74A6">
        <w:rPr>
          <w:sz w:val="28"/>
          <w:szCs w:val="28"/>
        </w:rPr>
        <w:t>So</w:t>
      </w:r>
      <w:proofErr w:type="gramEnd"/>
      <w:r w:rsidRPr="000D74A6">
        <w:rPr>
          <w:sz w:val="28"/>
          <w:szCs w:val="28"/>
        </w:rPr>
        <w:t xml:space="preserve"> if you test positive, the chance you’re truly sick is:</w:t>
      </w:r>
    </w:p>
    <w:p w14:paraId="172D0A9E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Posterior = 49 ÷ 547 ≈ 0.0895 or 8.95% </w:t>
      </w:r>
    </w:p>
    <w:p w14:paraId="35FCFC48" w14:textId="77777777" w:rsidR="000D74A6" w:rsidRPr="00540D3B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This matches our earlier calculation — and the tree makes it </w:t>
      </w:r>
      <w:r w:rsidRPr="000D74A6">
        <w:rPr>
          <w:i/>
          <w:iCs/>
          <w:sz w:val="28"/>
          <w:szCs w:val="28"/>
        </w:rPr>
        <w:t>visually obvious</w:t>
      </w:r>
      <w:r w:rsidRPr="000D74A6">
        <w:rPr>
          <w:sz w:val="28"/>
          <w:szCs w:val="28"/>
        </w:rPr>
        <w:t xml:space="preserve"> how rare the disease is and how many false positives dominate the test results.</w:t>
      </w:r>
    </w:p>
    <w:p w14:paraId="20A21580" w14:textId="77777777" w:rsidR="000D74A6" w:rsidRPr="00540D3B" w:rsidRDefault="000D74A6" w:rsidP="000D74A6">
      <w:pPr>
        <w:pBdr>
          <w:bottom w:val="double" w:sz="6" w:space="1" w:color="auto"/>
        </w:pBdr>
        <w:rPr>
          <w:sz w:val="28"/>
          <w:szCs w:val="28"/>
        </w:rPr>
      </w:pPr>
    </w:p>
    <w:p w14:paraId="74C22434" w14:textId="77777777" w:rsidR="000D74A6" w:rsidRPr="000D74A6" w:rsidRDefault="000D74A6" w:rsidP="000D74A6">
      <w:pPr>
        <w:rPr>
          <w:sz w:val="28"/>
          <w:szCs w:val="28"/>
        </w:rPr>
      </w:pPr>
    </w:p>
    <w:p w14:paraId="31D48E2D" w14:textId="21A00F11" w:rsidR="00D50F57" w:rsidRPr="00540D3B" w:rsidRDefault="000D74A6">
      <w:pPr>
        <w:rPr>
          <w:sz w:val="28"/>
          <w:szCs w:val="28"/>
        </w:rPr>
      </w:pPr>
      <w:r w:rsidRPr="00540D3B">
        <w:rPr>
          <w:sz w:val="28"/>
          <w:szCs w:val="28"/>
        </w:rPr>
        <w:t>Explain the importance of considering false positives in the calculations; it seems counter intuitive.</w:t>
      </w:r>
    </w:p>
    <w:p w14:paraId="7A1570CE" w14:textId="77777777" w:rsidR="000D74A6" w:rsidRPr="00540D3B" w:rsidRDefault="000D74A6">
      <w:pPr>
        <w:pBdr>
          <w:bottom w:val="single" w:sz="6" w:space="1" w:color="auto"/>
        </w:pBdr>
        <w:rPr>
          <w:sz w:val="28"/>
          <w:szCs w:val="28"/>
        </w:rPr>
      </w:pPr>
    </w:p>
    <w:p w14:paraId="52A49704" w14:textId="77777777" w:rsidR="000D74A6" w:rsidRPr="00540D3B" w:rsidRDefault="000D74A6">
      <w:pPr>
        <w:rPr>
          <w:sz w:val="28"/>
          <w:szCs w:val="28"/>
        </w:rPr>
      </w:pPr>
    </w:p>
    <w:p w14:paraId="3AA434AA" w14:textId="3665FEA8" w:rsidR="000D74A6" w:rsidRPr="000D74A6" w:rsidRDefault="000D74A6" w:rsidP="000D74A6">
      <w:pPr>
        <w:rPr>
          <w:sz w:val="28"/>
          <w:szCs w:val="28"/>
        </w:rPr>
      </w:pPr>
      <w:r w:rsidRPr="00540D3B">
        <w:rPr>
          <w:sz w:val="28"/>
          <w:szCs w:val="28"/>
        </w:rPr>
        <w:lastRenderedPageBreak/>
        <w:t>I</w:t>
      </w:r>
      <w:r w:rsidRPr="000D74A6">
        <w:rPr>
          <w:sz w:val="28"/>
          <w:szCs w:val="28"/>
        </w:rPr>
        <w:t xml:space="preserve">t </w:t>
      </w:r>
      <w:r w:rsidRPr="000D74A6">
        <w:rPr>
          <w:i/>
          <w:iCs/>
          <w:sz w:val="28"/>
          <w:szCs w:val="28"/>
        </w:rPr>
        <w:t>is</w:t>
      </w:r>
      <w:r w:rsidRPr="000D74A6">
        <w:rPr>
          <w:sz w:val="28"/>
          <w:szCs w:val="28"/>
        </w:rPr>
        <w:t xml:space="preserve"> counterintuitive at first. Let’s unpack why </w:t>
      </w:r>
      <w:r w:rsidRPr="000D74A6">
        <w:rPr>
          <w:b/>
          <w:bCs/>
          <w:sz w:val="28"/>
          <w:szCs w:val="28"/>
        </w:rPr>
        <w:t>false positives</w:t>
      </w:r>
      <w:r w:rsidRPr="000D74A6">
        <w:rPr>
          <w:sz w:val="28"/>
          <w:szCs w:val="28"/>
        </w:rPr>
        <w:t xml:space="preserve"> are not just a footnote, but a central player in Bayesian reasoning, especially when dealing with </w:t>
      </w:r>
      <w:r w:rsidRPr="000D74A6">
        <w:rPr>
          <w:b/>
          <w:bCs/>
          <w:sz w:val="28"/>
          <w:szCs w:val="28"/>
        </w:rPr>
        <w:t>rare conditions</w:t>
      </w:r>
      <w:r w:rsidRPr="000D74A6">
        <w:rPr>
          <w:sz w:val="28"/>
          <w:szCs w:val="28"/>
        </w:rPr>
        <w:t xml:space="preserve"> like </w:t>
      </w:r>
      <w:proofErr w:type="spellStart"/>
      <w:r w:rsidRPr="000D74A6">
        <w:rPr>
          <w:sz w:val="28"/>
          <w:szCs w:val="28"/>
        </w:rPr>
        <w:t>Bananic</w:t>
      </w:r>
      <w:proofErr w:type="spellEnd"/>
      <w:r w:rsidRPr="000D74A6">
        <w:rPr>
          <w:sz w:val="28"/>
          <w:szCs w:val="28"/>
        </w:rPr>
        <w:t xml:space="preserve"> disease.</w:t>
      </w:r>
    </w:p>
    <w:p w14:paraId="6F3FA4C1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rFonts w:ascii="Segoe UI Emoji" w:hAnsi="Segoe UI Emoji" w:cs="Segoe UI Emoji"/>
          <w:sz w:val="28"/>
          <w:szCs w:val="28"/>
        </w:rPr>
        <w:t>🎯</w:t>
      </w:r>
      <w:r w:rsidRPr="000D74A6">
        <w:rPr>
          <w:sz w:val="28"/>
          <w:szCs w:val="28"/>
        </w:rPr>
        <w:t xml:space="preserve"> Why False Positives Matter So Much</w:t>
      </w:r>
    </w:p>
    <w:p w14:paraId="77A0773F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Imagine this: you get a positive test result. Naturally, your first thought might be, </w:t>
      </w:r>
      <w:r w:rsidRPr="000D74A6">
        <w:rPr>
          <w:i/>
          <w:iCs/>
          <w:sz w:val="28"/>
          <w:szCs w:val="28"/>
        </w:rPr>
        <w:t>“The test says I have it, so I probably do.”</w:t>
      </w:r>
      <w:r w:rsidRPr="000D74A6">
        <w:rPr>
          <w:sz w:val="28"/>
          <w:szCs w:val="28"/>
        </w:rPr>
        <w:t xml:space="preserve"> But that’s only part of the story. The test doesn’t operate in a vacuum — it’s applied to a population where most people </w:t>
      </w:r>
      <w:r w:rsidRPr="000D74A6">
        <w:rPr>
          <w:b/>
          <w:bCs/>
          <w:sz w:val="28"/>
          <w:szCs w:val="28"/>
        </w:rPr>
        <w:t>don’t</w:t>
      </w:r>
      <w:r w:rsidRPr="000D74A6">
        <w:rPr>
          <w:sz w:val="28"/>
          <w:szCs w:val="28"/>
        </w:rPr>
        <w:t xml:space="preserve"> have the disease.</w:t>
      </w:r>
    </w:p>
    <w:p w14:paraId="620BA4E5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So even if the test is </w:t>
      </w:r>
      <w:r w:rsidRPr="000D74A6">
        <w:rPr>
          <w:b/>
          <w:bCs/>
          <w:sz w:val="28"/>
          <w:szCs w:val="28"/>
        </w:rPr>
        <w:t>highly accurate</w:t>
      </w:r>
      <w:r w:rsidRPr="000D74A6">
        <w:rPr>
          <w:sz w:val="28"/>
          <w:szCs w:val="28"/>
        </w:rPr>
        <w:t xml:space="preserve">, a small error rate (like 5% false positives) can lead to </w:t>
      </w:r>
      <w:r w:rsidRPr="000D74A6">
        <w:rPr>
          <w:b/>
          <w:bCs/>
          <w:sz w:val="28"/>
          <w:szCs w:val="28"/>
        </w:rPr>
        <w:t>many healthy people testing positive</w:t>
      </w:r>
      <w:r w:rsidRPr="000D74A6">
        <w:rPr>
          <w:sz w:val="28"/>
          <w:szCs w:val="28"/>
        </w:rPr>
        <w:t>, simply because there are so many more healthy people to begin with.</w:t>
      </w:r>
    </w:p>
    <w:p w14:paraId="73C1CC84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rFonts w:ascii="Segoe UI Emoji" w:hAnsi="Segoe UI Emoji" w:cs="Segoe UI Emoji"/>
          <w:sz w:val="28"/>
          <w:szCs w:val="28"/>
        </w:rPr>
        <w:t>🧠</w:t>
      </w:r>
      <w:r w:rsidRPr="000D74A6">
        <w:rPr>
          <w:sz w:val="28"/>
          <w:szCs w:val="28"/>
        </w:rPr>
        <w:t xml:space="preserve"> Bayesian Logic in Action</w:t>
      </w:r>
    </w:p>
    <w:p w14:paraId="6CCFD04C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Let’s say the disease affects </w:t>
      </w:r>
      <w:r w:rsidRPr="000D74A6">
        <w:rPr>
          <w:b/>
          <w:bCs/>
          <w:sz w:val="28"/>
          <w:szCs w:val="28"/>
        </w:rPr>
        <w:t>1 in 200 people</w:t>
      </w:r>
      <w:r w:rsidRPr="000D74A6">
        <w:rPr>
          <w:sz w:val="28"/>
          <w:szCs w:val="28"/>
        </w:rPr>
        <w:t xml:space="preserve">. That’s </w:t>
      </w:r>
      <w:r w:rsidRPr="000D74A6">
        <w:rPr>
          <w:b/>
          <w:bCs/>
          <w:sz w:val="28"/>
          <w:szCs w:val="28"/>
        </w:rPr>
        <w:t>0.5% prevalence</w:t>
      </w:r>
      <w:r w:rsidRPr="000D74A6">
        <w:rPr>
          <w:sz w:val="28"/>
          <w:szCs w:val="28"/>
        </w:rPr>
        <w:t xml:space="preserve">. Now imagine testing </w:t>
      </w:r>
      <w:r w:rsidRPr="000D74A6">
        <w:rPr>
          <w:b/>
          <w:bCs/>
          <w:sz w:val="28"/>
          <w:szCs w:val="28"/>
        </w:rPr>
        <w:t>10,000 people</w:t>
      </w:r>
      <w:r w:rsidRPr="000D74A6">
        <w:rPr>
          <w:sz w:val="28"/>
          <w:szCs w:val="28"/>
        </w:rPr>
        <w:t>:</w:t>
      </w:r>
    </w:p>
    <w:p w14:paraId="7B76E69F" w14:textId="77777777" w:rsidR="000D74A6" w:rsidRPr="000D74A6" w:rsidRDefault="000D74A6" w:rsidP="000D74A6">
      <w:pPr>
        <w:numPr>
          <w:ilvl w:val="0"/>
          <w:numId w:val="11"/>
        </w:numPr>
        <w:rPr>
          <w:sz w:val="28"/>
          <w:szCs w:val="28"/>
        </w:rPr>
      </w:pPr>
      <w:r w:rsidRPr="000D74A6">
        <w:rPr>
          <w:b/>
          <w:bCs/>
          <w:sz w:val="28"/>
          <w:szCs w:val="28"/>
        </w:rPr>
        <w:t>True cases</w:t>
      </w:r>
      <w:r w:rsidRPr="000D74A6">
        <w:rPr>
          <w:sz w:val="28"/>
          <w:szCs w:val="28"/>
        </w:rPr>
        <w:t>: 50 people have the disease.</w:t>
      </w:r>
    </w:p>
    <w:p w14:paraId="1B7A5B13" w14:textId="77777777" w:rsidR="000D74A6" w:rsidRPr="000D74A6" w:rsidRDefault="000D74A6" w:rsidP="000D74A6">
      <w:pPr>
        <w:numPr>
          <w:ilvl w:val="0"/>
          <w:numId w:val="11"/>
        </w:numPr>
        <w:rPr>
          <w:sz w:val="28"/>
          <w:szCs w:val="28"/>
        </w:rPr>
      </w:pPr>
      <w:r w:rsidRPr="000D74A6">
        <w:rPr>
          <w:b/>
          <w:bCs/>
          <w:sz w:val="28"/>
          <w:szCs w:val="28"/>
        </w:rPr>
        <w:t>Healthy people</w:t>
      </w:r>
      <w:r w:rsidRPr="000D74A6">
        <w:rPr>
          <w:sz w:val="28"/>
          <w:szCs w:val="28"/>
        </w:rPr>
        <w:t>: 9,950 people do not.</w:t>
      </w:r>
    </w:p>
    <w:p w14:paraId="40049E60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>Now apply the test:</w:t>
      </w:r>
    </w:p>
    <w:p w14:paraId="0C3CA4BE" w14:textId="77777777" w:rsidR="000D74A6" w:rsidRPr="000D74A6" w:rsidRDefault="000D74A6" w:rsidP="000D74A6">
      <w:pPr>
        <w:numPr>
          <w:ilvl w:val="0"/>
          <w:numId w:val="12"/>
        </w:numPr>
        <w:rPr>
          <w:sz w:val="28"/>
          <w:szCs w:val="28"/>
        </w:rPr>
      </w:pPr>
      <w:r w:rsidRPr="000D74A6">
        <w:rPr>
          <w:b/>
          <w:bCs/>
          <w:sz w:val="28"/>
          <w:szCs w:val="28"/>
        </w:rPr>
        <w:t>True positives</w:t>
      </w:r>
      <w:r w:rsidRPr="000D74A6">
        <w:rPr>
          <w:sz w:val="28"/>
          <w:szCs w:val="28"/>
        </w:rPr>
        <w:t>: 98% of 50 = 49 people.</w:t>
      </w:r>
    </w:p>
    <w:p w14:paraId="0D88B4AA" w14:textId="77777777" w:rsidR="000D74A6" w:rsidRPr="000D74A6" w:rsidRDefault="000D74A6" w:rsidP="000D74A6">
      <w:pPr>
        <w:numPr>
          <w:ilvl w:val="0"/>
          <w:numId w:val="12"/>
        </w:numPr>
        <w:rPr>
          <w:sz w:val="28"/>
          <w:szCs w:val="28"/>
        </w:rPr>
      </w:pPr>
      <w:r w:rsidRPr="000D74A6">
        <w:rPr>
          <w:b/>
          <w:bCs/>
          <w:sz w:val="28"/>
          <w:szCs w:val="28"/>
        </w:rPr>
        <w:t>False positives</w:t>
      </w:r>
      <w:r w:rsidRPr="000D74A6">
        <w:rPr>
          <w:sz w:val="28"/>
          <w:szCs w:val="28"/>
        </w:rPr>
        <w:t>: 5% of 9,950 = 498 people.</w:t>
      </w:r>
    </w:p>
    <w:p w14:paraId="5087949B" w14:textId="77777777" w:rsidR="000D74A6" w:rsidRPr="000D74A6" w:rsidRDefault="000D74A6" w:rsidP="000D74A6">
      <w:pPr>
        <w:rPr>
          <w:sz w:val="28"/>
          <w:szCs w:val="28"/>
        </w:rPr>
      </w:pPr>
      <w:proofErr w:type="gramStart"/>
      <w:r w:rsidRPr="000D74A6">
        <w:rPr>
          <w:sz w:val="28"/>
          <w:szCs w:val="28"/>
        </w:rPr>
        <w:t>So</w:t>
      </w:r>
      <w:proofErr w:type="gramEnd"/>
      <w:r w:rsidRPr="000D74A6">
        <w:rPr>
          <w:sz w:val="28"/>
          <w:szCs w:val="28"/>
        </w:rPr>
        <w:t xml:space="preserve"> among </w:t>
      </w:r>
      <w:r w:rsidRPr="000D74A6">
        <w:rPr>
          <w:b/>
          <w:bCs/>
          <w:sz w:val="28"/>
          <w:szCs w:val="28"/>
        </w:rPr>
        <w:t>547 positive results</w:t>
      </w:r>
      <w:r w:rsidRPr="000D74A6">
        <w:rPr>
          <w:sz w:val="28"/>
          <w:szCs w:val="28"/>
        </w:rPr>
        <w:t xml:space="preserve">, only </w:t>
      </w:r>
      <w:r w:rsidRPr="000D74A6">
        <w:rPr>
          <w:b/>
          <w:bCs/>
          <w:sz w:val="28"/>
          <w:szCs w:val="28"/>
        </w:rPr>
        <w:t>49 are true positives</w:t>
      </w:r>
      <w:r w:rsidRPr="000D74A6">
        <w:rPr>
          <w:sz w:val="28"/>
          <w:szCs w:val="28"/>
        </w:rPr>
        <w:t>.</w:t>
      </w:r>
    </w:p>
    <w:p w14:paraId="1C28750C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>That means:</w:t>
      </w:r>
    </w:p>
    <w:p w14:paraId="571EFFDC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Posterior Probability = 49 ÷ 547 ≈ 8.96% </w:t>
      </w:r>
    </w:p>
    <w:p w14:paraId="5B4A8518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Even though the test is 98% accurate for true cases, the </w:t>
      </w:r>
      <w:r w:rsidRPr="000D74A6">
        <w:rPr>
          <w:b/>
          <w:bCs/>
          <w:sz w:val="28"/>
          <w:szCs w:val="28"/>
        </w:rPr>
        <w:t>false positives overwhelm the true positives</w:t>
      </w:r>
      <w:r w:rsidRPr="000D74A6">
        <w:rPr>
          <w:sz w:val="28"/>
          <w:szCs w:val="28"/>
        </w:rPr>
        <w:t xml:space="preserve"> because the disease is rare.</w:t>
      </w:r>
    </w:p>
    <w:p w14:paraId="10B18A6F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rFonts w:ascii="Segoe UI Emoji" w:hAnsi="Segoe UI Emoji" w:cs="Segoe UI Emoji"/>
          <w:sz w:val="28"/>
          <w:szCs w:val="28"/>
        </w:rPr>
        <w:t>🔍</w:t>
      </w:r>
      <w:r w:rsidRPr="000D74A6">
        <w:rPr>
          <w:sz w:val="28"/>
          <w:szCs w:val="28"/>
        </w:rPr>
        <w:t xml:space="preserve"> Intuition Flip: The Base Rate Fallacy</w:t>
      </w:r>
    </w:p>
    <w:p w14:paraId="06188AC3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This is a classic example of the </w:t>
      </w:r>
      <w:r w:rsidRPr="000D74A6">
        <w:rPr>
          <w:b/>
          <w:bCs/>
          <w:sz w:val="28"/>
          <w:szCs w:val="28"/>
        </w:rPr>
        <w:t>base rate fallacy</w:t>
      </w:r>
      <w:r w:rsidRPr="000D74A6">
        <w:rPr>
          <w:sz w:val="28"/>
          <w:szCs w:val="28"/>
        </w:rPr>
        <w:t xml:space="preserve"> — where people ignore the underlying rarity of the condition and focus only on the test result.</w:t>
      </w:r>
    </w:p>
    <w:p w14:paraId="7690046C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>Without accounting for false positives, you’d assume a positive result means you’re almost certainly sick.</w:t>
      </w:r>
      <w:r w:rsidRPr="000D74A6">
        <w:rPr>
          <w:sz w:val="28"/>
          <w:szCs w:val="28"/>
        </w:rPr>
        <w:br/>
        <w:t xml:space="preserve">But once you factor them in, you realize: </w:t>
      </w:r>
      <w:r w:rsidRPr="000D74A6">
        <w:rPr>
          <w:i/>
          <w:iCs/>
          <w:sz w:val="28"/>
          <w:szCs w:val="28"/>
        </w:rPr>
        <w:t>most positive results are actually wrong.</w:t>
      </w:r>
    </w:p>
    <w:p w14:paraId="0E069C2C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rFonts w:ascii="Segoe UI Emoji" w:hAnsi="Segoe UI Emoji" w:cs="Segoe UI Emoji"/>
          <w:sz w:val="28"/>
          <w:szCs w:val="28"/>
        </w:rPr>
        <w:lastRenderedPageBreak/>
        <w:t>📘</w:t>
      </w:r>
      <w:r w:rsidRPr="000D74A6">
        <w:rPr>
          <w:sz w:val="28"/>
          <w:szCs w:val="28"/>
        </w:rPr>
        <w:t xml:space="preserve"> Teaching Analogy: The Airport Security Alarm</w:t>
      </w:r>
    </w:p>
    <w:p w14:paraId="2EA1FE0E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Imagine an airport scanner that beeps if someone’s carrying a banned item. It’s 98% accurate. But if only 1 in 1,000 travelers actually carry something suspicious, and the scanner has a 5% false alarm rate — you’ll get </w:t>
      </w:r>
      <w:r w:rsidRPr="000D74A6">
        <w:rPr>
          <w:b/>
          <w:bCs/>
          <w:sz w:val="28"/>
          <w:szCs w:val="28"/>
        </w:rPr>
        <w:t>tons of false alarms</w:t>
      </w:r>
      <w:r w:rsidRPr="000D74A6">
        <w:rPr>
          <w:sz w:val="28"/>
          <w:szCs w:val="28"/>
        </w:rPr>
        <w:t xml:space="preserve"> and very few real threats.</w:t>
      </w:r>
    </w:p>
    <w:p w14:paraId="179C3029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>That’s why security doesn’t arrest everyone who triggers the alarm — they investigate further. Bayesian reasoning is that deeper investigation.</w:t>
      </w:r>
    </w:p>
    <w:p w14:paraId="53A92FE4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rFonts w:ascii="Segoe UI Emoji" w:hAnsi="Segoe UI Emoji" w:cs="Segoe UI Emoji"/>
          <w:sz w:val="28"/>
          <w:szCs w:val="28"/>
        </w:rPr>
        <w:t>✅</w:t>
      </w:r>
      <w:r w:rsidRPr="000D74A6">
        <w:rPr>
          <w:sz w:val="28"/>
          <w:szCs w:val="28"/>
        </w:rPr>
        <w:t xml:space="preserve"> Summary</w:t>
      </w:r>
    </w:p>
    <w:p w14:paraId="1C9F18A5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b/>
          <w:bCs/>
          <w:sz w:val="28"/>
          <w:szCs w:val="28"/>
        </w:rPr>
        <w:t>False positives are essential to consider because they dilute the meaning of a positive result — especially when the condition is rare.</w:t>
      </w:r>
      <w:r w:rsidRPr="000D74A6">
        <w:rPr>
          <w:sz w:val="28"/>
          <w:szCs w:val="28"/>
        </w:rPr>
        <w:br/>
        <w:t>Ignoring them leads to overconfidence in the test and poor decision-making.</w:t>
      </w:r>
    </w:p>
    <w:p w14:paraId="1E812B1D" w14:textId="77777777" w:rsidR="000D74A6" w:rsidRPr="000D74A6" w:rsidRDefault="000D74A6" w:rsidP="000D74A6">
      <w:pPr>
        <w:rPr>
          <w:sz w:val="28"/>
          <w:szCs w:val="28"/>
        </w:rPr>
      </w:pPr>
      <w:r w:rsidRPr="000D74A6">
        <w:rPr>
          <w:sz w:val="28"/>
          <w:szCs w:val="28"/>
        </w:rPr>
        <w:t xml:space="preserve">Would you like to explore how </w:t>
      </w:r>
      <w:proofErr w:type="gramStart"/>
      <w:r w:rsidRPr="000D74A6">
        <w:rPr>
          <w:sz w:val="28"/>
          <w:szCs w:val="28"/>
        </w:rPr>
        <w:t>this changes</w:t>
      </w:r>
      <w:proofErr w:type="gramEnd"/>
      <w:r w:rsidRPr="000D74A6">
        <w:rPr>
          <w:sz w:val="28"/>
          <w:szCs w:val="28"/>
        </w:rPr>
        <w:t xml:space="preserve"> if the disease were more common? Or how to design a better test with lower false positives? We can build a sensitivity model together.</w:t>
      </w:r>
    </w:p>
    <w:p w14:paraId="1E74BB9B" w14:textId="77777777" w:rsidR="000D74A6" w:rsidRPr="00540D3B" w:rsidRDefault="000D74A6" w:rsidP="000D74A6">
      <w:pPr>
        <w:rPr>
          <w:sz w:val="28"/>
          <w:szCs w:val="28"/>
        </w:rPr>
      </w:pPr>
    </w:p>
    <w:sectPr w:rsidR="000D74A6" w:rsidRPr="00540D3B" w:rsidSect="00D6195D">
      <w:headerReference w:type="default" r:id="rId7"/>
      <w:footerReference w:type="default" r:id="rId8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0D0A0" w14:textId="77777777" w:rsidR="007862B0" w:rsidRDefault="007862B0" w:rsidP="00B65B4A">
      <w:pPr>
        <w:spacing w:after="0" w:line="240" w:lineRule="auto"/>
      </w:pPr>
      <w:r>
        <w:separator/>
      </w:r>
    </w:p>
  </w:endnote>
  <w:endnote w:type="continuationSeparator" w:id="0">
    <w:p w14:paraId="4D9BF7CC" w14:textId="77777777" w:rsidR="007862B0" w:rsidRDefault="007862B0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D28FF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4BA7CFB" w14:textId="5543E922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EF7">
              <w:rPr>
                <w:b/>
                <w:bCs/>
                <w:noProof/>
                <w:sz w:val="24"/>
                <w:szCs w:val="24"/>
              </w:rPr>
              <w:t>copilot_bayes_example.docx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596175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E4740" w14:textId="77777777" w:rsidR="007862B0" w:rsidRDefault="007862B0" w:rsidP="00B65B4A">
      <w:pPr>
        <w:spacing w:after="0" w:line="240" w:lineRule="auto"/>
      </w:pPr>
      <w:r>
        <w:separator/>
      </w:r>
    </w:p>
  </w:footnote>
  <w:footnote w:type="continuationSeparator" w:id="0">
    <w:p w14:paraId="56808412" w14:textId="77777777" w:rsidR="007862B0" w:rsidRDefault="007862B0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B5C0" w14:textId="40252D13" w:rsidR="00D6195D" w:rsidRDefault="000D74A6">
    <w:pPr>
      <w:pStyle w:val="Header"/>
    </w:pPr>
    <w:r>
      <w:t>9/17/25</w:t>
    </w:r>
  </w:p>
  <w:p w14:paraId="25847747" w14:textId="77777777" w:rsidR="000D74A6" w:rsidRDefault="000D74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C69"/>
    <w:multiLevelType w:val="multilevel"/>
    <w:tmpl w:val="4056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E16EC"/>
    <w:multiLevelType w:val="multilevel"/>
    <w:tmpl w:val="21A2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946E2"/>
    <w:multiLevelType w:val="multilevel"/>
    <w:tmpl w:val="2EC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A45CD"/>
    <w:multiLevelType w:val="multilevel"/>
    <w:tmpl w:val="2EC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008C3"/>
    <w:multiLevelType w:val="multilevel"/>
    <w:tmpl w:val="917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D7D45"/>
    <w:multiLevelType w:val="multilevel"/>
    <w:tmpl w:val="1226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55C0A"/>
    <w:multiLevelType w:val="multilevel"/>
    <w:tmpl w:val="8E3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6F44"/>
    <w:multiLevelType w:val="multilevel"/>
    <w:tmpl w:val="8E0A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E32A8"/>
    <w:multiLevelType w:val="multilevel"/>
    <w:tmpl w:val="4782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E3B6F"/>
    <w:multiLevelType w:val="multilevel"/>
    <w:tmpl w:val="7FB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F607A"/>
    <w:multiLevelType w:val="multilevel"/>
    <w:tmpl w:val="CD7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11"/>
  </w:num>
  <w:num w:numId="2" w16cid:durableId="2096390875">
    <w:abstractNumId w:val="0"/>
  </w:num>
  <w:num w:numId="3" w16cid:durableId="2128503763">
    <w:abstractNumId w:val="5"/>
  </w:num>
  <w:num w:numId="4" w16cid:durableId="1033850106">
    <w:abstractNumId w:val="8"/>
  </w:num>
  <w:num w:numId="5" w16cid:durableId="1644386421">
    <w:abstractNumId w:val="10"/>
  </w:num>
  <w:num w:numId="6" w16cid:durableId="1648702077">
    <w:abstractNumId w:val="1"/>
  </w:num>
  <w:num w:numId="7" w16cid:durableId="1622421211">
    <w:abstractNumId w:val="6"/>
  </w:num>
  <w:num w:numId="8" w16cid:durableId="1476529962">
    <w:abstractNumId w:val="7"/>
  </w:num>
  <w:num w:numId="9" w16cid:durableId="1212377882">
    <w:abstractNumId w:val="9"/>
  </w:num>
  <w:num w:numId="10" w16cid:durableId="1468086134">
    <w:abstractNumId w:val="2"/>
  </w:num>
  <w:num w:numId="11" w16cid:durableId="600190432">
    <w:abstractNumId w:val="4"/>
  </w:num>
  <w:num w:numId="12" w16cid:durableId="1930964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57"/>
    <w:rsid w:val="00032E53"/>
    <w:rsid w:val="00035B86"/>
    <w:rsid w:val="000D74A6"/>
    <w:rsid w:val="00251455"/>
    <w:rsid w:val="002F3278"/>
    <w:rsid w:val="00326E94"/>
    <w:rsid w:val="003501C2"/>
    <w:rsid w:val="004067F5"/>
    <w:rsid w:val="004438D6"/>
    <w:rsid w:val="004D4435"/>
    <w:rsid w:val="00540D3B"/>
    <w:rsid w:val="006F70C7"/>
    <w:rsid w:val="007443AE"/>
    <w:rsid w:val="007862B0"/>
    <w:rsid w:val="00827149"/>
    <w:rsid w:val="00A36D94"/>
    <w:rsid w:val="00AA5EF7"/>
    <w:rsid w:val="00B06A76"/>
    <w:rsid w:val="00B12833"/>
    <w:rsid w:val="00B128A6"/>
    <w:rsid w:val="00B65B4A"/>
    <w:rsid w:val="00BF0D34"/>
    <w:rsid w:val="00C5594C"/>
    <w:rsid w:val="00D35D08"/>
    <w:rsid w:val="00D50F57"/>
    <w:rsid w:val="00D6195D"/>
    <w:rsid w:val="00EE4FD3"/>
    <w:rsid w:val="00F14738"/>
    <w:rsid w:val="00F37CD3"/>
    <w:rsid w:val="00FE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803F"/>
  <w15:chartTrackingRefBased/>
  <w15:docId w15:val="{1B2CA750-F631-4767-BEAE-1DF4AF95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3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45</TotalTime>
  <Pages>6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cp:lastPrinted>2025-09-17T10:06:00Z</cp:lastPrinted>
  <dcterms:created xsi:type="dcterms:W3CDTF">2025-09-17T09:22:00Z</dcterms:created>
  <dcterms:modified xsi:type="dcterms:W3CDTF">2025-09-18T19:55:00Z</dcterms:modified>
</cp:coreProperties>
</file>