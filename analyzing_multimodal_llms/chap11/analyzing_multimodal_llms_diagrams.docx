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910DC" w14:textId="30601511" w:rsidR="004438D6" w:rsidRDefault="00770260">
      <w:r w:rsidRPr="00CF581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2F189466" wp14:editId="62A152CB">
            <wp:extent cx="5932170" cy="5992590"/>
            <wp:effectExtent l="0" t="0" r="0" b="8255"/>
            <wp:docPr id="6" name="Picture 6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igur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462" cy="603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F1F40" w14:textId="650F43CA" w:rsidR="00770260" w:rsidRDefault="00770260">
      <w:r w:rsidRPr="00CF581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4A41E25" wp14:editId="6F0EBA0A">
            <wp:extent cx="6412550" cy="8680101"/>
            <wp:effectExtent l="9207" t="0" r="0" b="0"/>
            <wp:docPr id="5" name="Picture 5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igur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6423755" cy="8695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89758" w14:textId="3C5D8A6E" w:rsidR="00770260" w:rsidRDefault="00770260"/>
    <w:p w14:paraId="6B945FBF" w14:textId="1E22A228" w:rsidR="00770260" w:rsidRDefault="00770260">
      <w:r w:rsidRPr="00CF581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9C6310E" wp14:editId="41CA7AC9">
            <wp:extent cx="9096964" cy="4011930"/>
            <wp:effectExtent l="0" t="0" r="9525" b="7620"/>
            <wp:docPr id="4" name="Picture 4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igur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308" cy="4029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3A1BD" w14:textId="535094E5" w:rsidR="006F4EE8" w:rsidRDefault="006F4EE8"/>
    <w:p w14:paraId="5EF903E2" w14:textId="393AFCC4" w:rsidR="006F4EE8" w:rsidRDefault="006F4EE8" w:rsidP="006F4EE8">
      <w:r w:rsidRPr="00CF5819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4B26357" wp14:editId="459D1271">
            <wp:extent cx="4431404" cy="3188970"/>
            <wp:effectExtent l="0" t="0" r="7620" b="0"/>
            <wp:docPr id="7" name="Picture 7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figur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772" cy="320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F581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4DF5E69D" wp14:editId="6D9CEDBF">
            <wp:extent cx="3850105" cy="2377083"/>
            <wp:effectExtent l="0" t="0" r="0" b="4445"/>
            <wp:docPr id="1" name="Picture 1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igur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1803" cy="2396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93EEE" w14:textId="5EDE5D0D" w:rsidR="006F4EE8" w:rsidRDefault="006F4EE8" w:rsidP="006F4EE8">
      <w:r w:rsidRPr="00CF5819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9374D51" wp14:editId="13A4B27D">
            <wp:simplePos x="0" y="0"/>
            <wp:positionH relativeFrom="margin">
              <wp:align>left</wp:align>
            </wp:positionH>
            <wp:positionV relativeFrom="paragraph">
              <wp:posOffset>284480</wp:posOffset>
            </wp:positionV>
            <wp:extent cx="3051810" cy="2718435"/>
            <wp:effectExtent l="0" t="0" r="0" b="5715"/>
            <wp:wrapSquare wrapText="bothSides"/>
            <wp:docPr id="8" name="Picture 8" descr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figur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181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405C63" w14:textId="752D1DD5" w:rsidR="006F4EE8" w:rsidRDefault="006F4EE8"/>
    <w:p w14:paraId="2A03F8D7" w14:textId="756E24EC" w:rsidR="006F4EE8" w:rsidRDefault="006F4EE8"/>
    <w:p w14:paraId="1D8B6341" w14:textId="77777777" w:rsidR="006F4EE8" w:rsidRDefault="006F4EE8"/>
    <w:p w14:paraId="75EA209C" w14:textId="1B71C3C0" w:rsidR="00770260" w:rsidRDefault="00770260"/>
    <w:p w14:paraId="766F4C67" w14:textId="26D2F957" w:rsidR="00770260" w:rsidRDefault="00770260"/>
    <w:p w14:paraId="0E11AE04" w14:textId="7C83E5BF" w:rsidR="00770260" w:rsidRDefault="00770260"/>
    <w:p w14:paraId="009EBEED" w14:textId="77777777" w:rsidR="00770260" w:rsidRDefault="00770260"/>
    <w:p w14:paraId="6D2147A8" w14:textId="30C6EEDE" w:rsidR="00770260" w:rsidRDefault="00770260"/>
    <w:p w14:paraId="5AC697C8" w14:textId="77777777" w:rsidR="00770260" w:rsidRDefault="00770260"/>
    <w:sectPr w:rsidR="00770260" w:rsidSect="00770260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5840" w:h="12240" w:orient="landscape"/>
      <w:pgMar w:top="720" w:right="450" w:bottom="720" w:left="720" w:header="453" w:footer="17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ADCF52" w14:textId="77777777" w:rsidR="00ED0D36" w:rsidRDefault="00ED0D36" w:rsidP="00B65B4A">
      <w:pPr>
        <w:spacing w:after="0" w:line="240" w:lineRule="auto"/>
      </w:pPr>
      <w:r>
        <w:separator/>
      </w:r>
    </w:p>
  </w:endnote>
  <w:endnote w:type="continuationSeparator" w:id="0">
    <w:p w14:paraId="4C1C0CC9" w14:textId="77777777" w:rsidR="00ED0D36" w:rsidRDefault="00ED0D36" w:rsidP="00B65B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3374CA" w14:textId="77777777" w:rsidR="00D6195D" w:rsidRDefault="00D61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BD69D" w14:textId="77777777" w:rsidR="00D6195D" w:rsidRDefault="00D6195D">
    <w:pPr>
      <w:pStyle w:val="Footer"/>
    </w:pPr>
  </w:p>
  <w:sdt>
    <w:sdtPr>
      <w:id w:val="-1500572951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7A05125C" w14:textId="77777777" w:rsidR="00B65B4A" w:rsidRDefault="00B65B4A">
            <w:pPr>
              <w:pStyle w:val="Foo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ab/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  <w:sz w:val="24"/>
                <w:szCs w:val="24"/>
              </w:rPr>
              <w:instrText xml:space="preserve"> FILENAME \* MERGEFORMAT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70260">
              <w:rPr>
                <w:b/>
                <w:bCs/>
                <w:noProof/>
                <w:sz w:val="24"/>
                <w:szCs w:val="24"/>
              </w:rPr>
              <w:t>Document7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F9E3EA5" w14:textId="77777777" w:rsidR="00B65B4A" w:rsidRDefault="00B65B4A" w:rsidP="00D6195D">
    <w:pPr>
      <w:pStyle w:val="Footer"/>
      <w:ind w:left="7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9CB535" w14:textId="77777777" w:rsidR="00D6195D" w:rsidRDefault="00D61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E9259" w14:textId="77777777" w:rsidR="00ED0D36" w:rsidRDefault="00ED0D36" w:rsidP="00B65B4A">
      <w:pPr>
        <w:spacing w:after="0" w:line="240" w:lineRule="auto"/>
      </w:pPr>
      <w:r>
        <w:separator/>
      </w:r>
    </w:p>
  </w:footnote>
  <w:footnote w:type="continuationSeparator" w:id="0">
    <w:p w14:paraId="1DFE0034" w14:textId="77777777" w:rsidR="00ED0D36" w:rsidRDefault="00ED0D36" w:rsidP="00B65B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4789C6" w14:textId="77777777" w:rsidR="00D6195D" w:rsidRDefault="00D61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C60AB" w14:textId="77777777" w:rsidR="00B65B4A" w:rsidRDefault="00B65B4A">
    <w:pPr>
      <w:pStyle w:val="Header"/>
    </w:pPr>
    <w:r>
      <w:tab/>
    </w:r>
    <w:r>
      <w:tab/>
    </w:r>
    <w:r w:rsidR="00A36D94">
      <w:t>x</w:t>
    </w:r>
    <w:r>
      <w:t>/</w:t>
    </w:r>
    <w:r w:rsidR="00A36D94">
      <w:t>x</w:t>
    </w:r>
    <w:r>
      <w:t xml:space="preserve">/2023 </w:t>
    </w:r>
    <w:proofErr w:type="gramStart"/>
    <w:r w:rsidR="00A36D94">
      <w:t>x</w:t>
    </w:r>
    <w:r>
      <w:t>:</w:t>
    </w:r>
    <w:r w:rsidR="00A36D94">
      <w:t>xx</w:t>
    </w:r>
    <w:proofErr w:type="gramEnd"/>
    <w:r>
      <w:t xml:space="preserve"> PM</w:t>
    </w:r>
  </w:p>
  <w:p w14:paraId="72A549C6" w14:textId="77777777" w:rsidR="00D6195D" w:rsidRDefault="00D61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063FD" w14:textId="77777777" w:rsidR="00D6195D" w:rsidRDefault="00D61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7D2BD8"/>
    <w:multiLevelType w:val="hybridMultilevel"/>
    <w:tmpl w:val="808281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6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260"/>
    <w:rsid w:val="004067F5"/>
    <w:rsid w:val="004438D6"/>
    <w:rsid w:val="004D4435"/>
    <w:rsid w:val="006F4EE8"/>
    <w:rsid w:val="006F70C7"/>
    <w:rsid w:val="00770260"/>
    <w:rsid w:val="00827149"/>
    <w:rsid w:val="00A36D94"/>
    <w:rsid w:val="00B65B4A"/>
    <w:rsid w:val="00BF0D34"/>
    <w:rsid w:val="00D6195D"/>
    <w:rsid w:val="00ED0D36"/>
    <w:rsid w:val="00EE4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40B195"/>
  <w15:chartTrackingRefBased/>
  <w15:docId w15:val="{F9C6E7E0-F511-4763-BE1B-B9CAC05FC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5B4A"/>
  </w:style>
  <w:style w:type="paragraph" w:styleId="Footer">
    <w:name w:val="footer"/>
    <w:basedOn w:val="Normal"/>
    <w:link w:val="FooterChar"/>
    <w:uiPriority w:val="99"/>
    <w:unhideWhenUsed/>
    <w:rsid w:val="00B65B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5B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cart\OneDrive\Documents\Custom%20Office%20Templates\personal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personal_template.dotx</Template>
  <TotalTime>13</TotalTime>
  <Pages>4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Carter</dc:creator>
  <cp:keywords/>
  <dc:description/>
  <cp:lastModifiedBy>George Carter</cp:lastModifiedBy>
  <cp:revision>2</cp:revision>
  <dcterms:created xsi:type="dcterms:W3CDTF">2024-09-21T19:00:00Z</dcterms:created>
  <dcterms:modified xsi:type="dcterms:W3CDTF">2024-09-21T19:18:00Z</dcterms:modified>
</cp:coreProperties>
</file>